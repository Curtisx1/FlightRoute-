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630672" w14:textId="77777777" w:rsidR="576062CF" w:rsidRDefault="576062CF" w:rsidP="00FD478C"/>
    <w:p w14:paraId="06FB135E" w14:textId="77777777" w:rsidR="576062CF" w:rsidRDefault="576062CF" w:rsidP="00FD478C"/>
    <w:p w14:paraId="6922A95B" w14:textId="77777777" w:rsidR="576062CF" w:rsidRDefault="576062CF" w:rsidP="00FD478C"/>
    <w:p w14:paraId="71C7E857" w14:textId="77777777" w:rsidR="576062CF" w:rsidRDefault="576062CF" w:rsidP="00FD478C"/>
    <w:p w14:paraId="1D293B1B" w14:textId="3EA0BF93" w:rsidR="576062CF" w:rsidRPr="00FD478C" w:rsidRDefault="00265DAA" w:rsidP="00FD478C">
      <w:pPr>
        <w:pStyle w:val="Title"/>
      </w:pPr>
      <w:r w:rsidRPr="00265DAA">
        <w:t>Flight Route Planning using Weighted Directed Graph</w:t>
      </w:r>
      <w:r w:rsidR="576062CF" w:rsidRPr="00FD478C">
        <w:t xml:space="preserve"> </w:t>
      </w:r>
    </w:p>
    <w:p w14:paraId="4BC54688" w14:textId="315BB0CA" w:rsidR="00FD478C" w:rsidRDefault="00265DAA" w:rsidP="00FD478C">
      <w:pPr>
        <w:pStyle w:val="Subtitle"/>
      </w:pPr>
      <w:r>
        <w:t>Curtis M Lemke</w:t>
      </w:r>
    </w:p>
    <w:p w14:paraId="6A2F9F34" w14:textId="48639D67" w:rsidR="00FD478C" w:rsidRDefault="00265DAA" w:rsidP="00FD478C">
      <w:pPr>
        <w:pStyle w:val="Subtitle"/>
      </w:pPr>
      <w:r>
        <w:t>University of Missouri-Kansas City</w:t>
      </w:r>
    </w:p>
    <w:p w14:paraId="2D5984FE" w14:textId="370BB4D3" w:rsidR="576062CF" w:rsidRDefault="00265DAA" w:rsidP="00265DAA">
      <w:pPr>
        <w:ind w:left="2880"/>
      </w:pPr>
      <w:r>
        <w:t xml:space="preserve">        </w:t>
      </w:r>
      <w:r w:rsidRPr="00265DAA">
        <w:t>COMP_SCI-291</w:t>
      </w:r>
    </w:p>
    <w:p w14:paraId="5E4FC6A9" w14:textId="77777777" w:rsidR="717E282B" w:rsidRDefault="717E282B" w:rsidP="00DF3215"/>
    <w:p w14:paraId="358518B0" w14:textId="77777777" w:rsidR="717E282B" w:rsidRDefault="717E282B" w:rsidP="00DF3215"/>
    <w:p w14:paraId="4E10E2DE" w14:textId="77777777" w:rsidR="717E282B" w:rsidRDefault="717E282B" w:rsidP="00DF3215"/>
    <w:p w14:paraId="78DC2AB3" w14:textId="77777777" w:rsidR="717E282B" w:rsidRDefault="717E282B" w:rsidP="00DF3215"/>
    <w:p w14:paraId="315EFCE1" w14:textId="77777777" w:rsidR="709762D6" w:rsidRDefault="709762D6" w:rsidP="00DF3215"/>
    <w:p w14:paraId="2418144A" w14:textId="77777777" w:rsidR="709762D6" w:rsidRDefault="709762D6" w:rsidP="00DF3215"/>
    <w:p w14:paraId="4ACF1879" w14:textId="77777777" w:rsidR="717E282B" w:rsidRDefault="717E282B" w:rsidP="00DF3215"/>
    <w:p w14:paraId="05EABFA3" w14:textId="77777777" w:rsidR="5643BF48" w:rsidRDefault="5643BF48" w:rsidP="00DF3215"/>
    <w:p w14:paraId="19C6965A" w14:textId="77777777" w:rsidR="733B038C" w:rsidRDefault="733B038C" w:rsidP="00DF3215"/>
    <w:p w14:paraId="7282AEC5" w14:textId="77777777" w:rsidR="717E282B" w:rsidRDefault="717E282B" w:rsidP="00DF3215"/>
    <w:p w14:paraId="3A9C116C" w14:textId="77777777" w:rsidR="00265DAA" w:rsidRDefault="00265DAA" w:rsidP="00904DBE">
      <w:pPr>
        <w:pStyle w:val="SectionTitle"/>
      </w:pPr>
    </w:p>
    <w:p w14:paraId="2F926DE1" w14:textId="77777777" w:rsidR="00265DAA" w:rsidRDefault="00265DAA" w:rsidP="00904DBE">
      <w:pPr>
        <w:pStyle w:val="SectionTitle"/>
      </w:pPr>
    </w:p>
    <w:p w14:paraId="288649A9" w14:textId="77777777" w:rsidR="00265DAA" w:rsidRDefault="00265DAA" w:rsidP="00904DBE">
      <w:pPr>
        <w:pStyle w:val="SectionTitle"/>
      </w:pPr>
    </w:p>
    <w:p w14:paraId="0B7E416F" w14:textId="77777777" w:rsidR="00265DAA" w:rsidRDefault="00265DAA" w:rsidP="00904DBE">
      <w:pPr>
        <w:pStyle w:val="SectionTitle"/>
      </w:pPr>
    </w:p>
    <w:p w14:paraId="0B9AC81F" w14:textId="77777777" w:rsidR="00265DAA" w:rsidRDefault="00265DAA" w:rsidP="00904DBE">
      <w:pPr>
        <w:pStyle w:val="SectionTitle"/>
      </w:pPr>
    </w:p>
    <w:p w14:paraId="1DB24477" w14:textId="77777777" w:rsidR="00265DAA" w:rsidRDefault="00265DAA" w:rsidP="00904DBE">
      <w:pPr>
        <w:pStyle w:val="SectionTitle"/>
      </w:pPr>
    </w:p>
    <w:p w14:paraId="3E2BC381" w14:textId="5E3E81A4" w:rsidR="00904DBE" w:rsidRDefault="00265DAA" w:rsidP="00904DBE">
      <w:pPr>
        <w:pStyle w:val="SectionTitle"/>
      </w:pPr>
      <w:r>
        <w:lastRenderedPageBreak/>
        <w:t>Introduction</w:t>
      </w:r>
      <w:r w:rsidR="00904DBE" w:rsidRPr="00FD478C">
        <w:t xml:space="preserve"> </w:t>
      </w:r>
    </w:p>
    <w:p w14:paraId="244A989F" w14:textId="53A68637" w:rsidR="576062CF" w:rsidRDefault="00265DAA">
      <w:r>
        <w:t xml:space="preserve">The goal of this project was to create a program to assist in finding the shortest path between two airlines using </w:t>
      </w:r>
      <w:r w:rsidRPr="00265DAA">
        <w:t>Dijkstra's algorithm</w:t>
      </w:r>
      <w:r>
        <w:t>. The data set used comprised of 200 flights from an open-source data set from Kaggle. The program will display a visual representation of the created graph. It will also prompt the user for input. The user can find airports that have no incoming flights from a desired airport. They can find the shortest flight in miles from one airport to another. It will also output the top 5 airport hubs based on incoming and outgoing flights. Ideally, the program will assist in finding flights and planning trips.</w:t>
      </w:r>
      <w:r w:rsidR="576062CF">
        <w:br w:type="page"/>
      </w:r>
    </w:p>
    <w:p w14:paraId="5CCDCB86" w14:textId="4C29724F" w:rsidR="00500997" w:rsidRDefault="00265DAA" w:rsidP="00500997">
      <w:pPr>
        <w:pStyle w:val="SectionTitle"/>
      </w:pPr>
      <w:r>
        <w:lastRenderedPageBreak/>
        <w:t>Problems</w:t>
      </w:r>
    </w:p>
    <w:p w14:paraId="0D115682" w14:textId="3C127E88" w:rsidR="00265DAA" w:rsidRPr="00265DAA" w:rsidRDefault="00265DAA" w:rsidP="00265DAA">
      <w:pPr>
        <w:pStyle w:val="SectionTitle"/>
        <w:numPr>
          <w:ilvl w:val="0"/>
          <w:numId w:val="1"/>
        </w:numPr>
        <w:jc w:val="left"/>
        <w:rPr>
          <w:b w:val="0"/>
          <w:bCs w:val="0"/>
        </w:rPr>
      </w:pPr>
      <w:r w:rsidRPr="00265DAA">
        <w:rPr>
          <w:b w:val="0"/>
          <w:bCs w:val="0"/>
        </w:rPr>
        <w:t>Is there an available flight from one airport to another?</w:t>
      </w:r>
    </w:p>
    <w:p w14:paraId="742919AF" w14:textId="69D19409" w:rsidR="00265DAA" w:rsidRPr="00265DAA" w:rsidRDefault="00265DAA" w:rsidP="00A90D42">
      <w:pPr>
        <w:pStyle w:val="SectionTitle"/>
        <w:ind w:firstLine="720"/>
        <w:jc w:val="left"/>
        <w:rPr>
          <w:b w:val="0"/>
          <w:bCs w:val="0"/>
        </w:rPr>
      </w:pPr>
      <w:r w:rsidRPr="00265DAA">
        <w:rPr>
          <w:b w:val="0"/>
          <w:bCs w:val="0"/>
        </w:rPr>
        <w:t xml:space="preserve">Useful to see if you can </w:t>
      </w:r>
      <w:r w:rsidRPr="00265DAA">
        <w:rPr>
          <w:b w:val="0"/>
          <w:bCs w:val="0"/>
        </w:rPr>
        <w:t>fly</w:t>
      </w:r>
      <w:r w:rsidRPr="00265DAA">
        <w:rPr>
          <w:b w:val="0"/>
          <w:bCs w:val="0"/>
        </w:rPr>
        <w:t xml:space="preserve"> </w:t>
      </w:r>
      <w:proofErr w:type="gramStart"/>
      <w:r w:rsidRPr="00265DAA">
        <w:rPr>
          <w:b w:val="0"/>
          <w:bCs w:val="0"/>
        </w:rPr>
        <w:t>direct</w:t>
      </w:r>
      <w:proofErr w:type="gramEnd"/>
      <w:r w:rsidRPr="00265DAA">
        <w:rPr>
          <w:b w:val="0"/>
          <w:bCs w:val="0"/>
        </w:rPr>
        <w:t xml:space="preserve"> without </w:t>
      </w:r>
      <w:r w:rsidR="00A90D42" w:rsidRPr="00265DAA">
        <w:rPr>
          <w:b w:val="0"/>
          <w:bCs w:val="0"/>
        </w:rPr>
        <w:t>stopping</w:t>
      </w:r>
      <w:r>
        <w:rPr>
          <w:b w:val="0"/>
          <w:bCs w:val="0"/>
        </w:rPr>
        <w:t>.</w:t>
      </w:r>
    </w:p>
    <w:p w14:paraId="67CB3A18" w14:textId="4722AEFD" w:rsidR="00265DAA" w:rsidRPr="00265DAA" w:rsidRDefault="00265DAA" w:rsidP="00265DAA">
      <w:pPr>
        <w:pStyle w:val="SectionTitle"/>
        <w:numPr>
          <w:ilvl w:val="0"/>
          <w:numId w:val="1"/>
        </w:numPr>
        <w:jc w:val="left"/>
        <w:rPr>
          <w:b w:val="0"/>
          <w:bCs w:val="0"/>
        </w:rPr>
      </w:pPr>
      <w:r w:rsidRPr="00265DAA">
        <w:rPr>
          <w:b w:val="0"/>
          <w:bCs w:val="0"/>
        </w:rPr>
        <w:t>What’s the shortest flight from one airport to the other?</w:t>
      </w:r>
    </w:p>
    <w:p w14:paraId="65498669" w14:textId="1F2AB5CB" w:rsidR="00265DAA" w:rsidRDefault="00265DAA" w:rsidP="00265DAA">
      <w:pPr>
        <w:pStyle w:val="SectionTitle"/>
        <w:ind w:firstLine="720"/>
        <w:jc w:val="left"/>
        <w:rPr>
          <w:b w:val="0"/>
          <w:bCs w:val="0"/>
        </w:rPr>
      </w:pPr>
      <w:r w:rsidRPr="00265DAA">
        <w:rPr>
          <w:b w:val="0"/>
          <w:bCs w:val="0"/>
        </w:rPr>
        <w:t>Used to find the quickest flight from on</w:t>
      </w:r>
      <w:r>
        <w:rPr>
          <w:b w:val="0"/>
          <w:bCs w:val="0"/>
        </w:rPr>
        <w:t>e</w:t>
      </w:r>
      <w:r w:rsidRPr="00265DAA">
        <w:rPr>
          <w:b w:val="0"/>
          <w:bCs w:val="0"/>
        </w:rPr>
        <w:t xml:space="preserve"> airport to another</w:t>
      </w:r>
      <w:r>
        <w:rPr>
          <w:b w:val="0"/>
          <w:bCs w:val="0"/>
        </w:rPr>
        <w:t>.</w:t>
      </w:r>
    </w:p>
    <w:p w14:paraId="54B62F90" w14:textId="4972900A" w:rsidR="00265DAA" w:rsidRPr="00265DAA" w:rsidRDefault="00265DAA" w:rsidP="00265DAA">
      <w:pPr>
        <w:pStyle w:val="SectionTitle"/>
        <w:numPr>
          <w:ilvl w:val="0"/>
          <w:numId w:val="1"/>
        </w:numPr>
        <w:jc w:val="left"/>
        <w:rPr>
          <w:b w:val="0"/>
          <w:bCs w:val="0"/>
        </w:rPr>
      </w:pPr>
      <w:r w:rsidRPr="00265DAA">
        <w:rPr>
          <w:b w:val="0"/>
          <w:bCs w:val="0"/>
        </w:rPr>
        <w:t>Which airports are hubs?</w:t>
      </w:r>
    </w:p>
    <w:p w14:paraId="27397DC2" w14:textId="639A3A90" w:rsidR="00265DAA" w:rsidRDefault="00265DAA" w:rsidP="00265DAA">
      <w:pPr>
        <w:pStyle w:val="Heading1"/>
        <w:ind w:firstLine="720"/>
        <w:jc w:val="left"/>
        <w:rPr>
          <w:b w:val="0"/>
          <w:bCs w:val="0"/>
        </w:rPr>
      </w:pPr>
      <w:r w:rsidRPr="00265DAA">
        <w:rPr>
          <w:b w:val="0"/>
          <w:bCs w:val="0"/>
        </w:rPr>
        <w:t>A HUB is defined as airports with the most outgoing/incoming flights</w:t>
      </w:r>
      <w:r>
        <w:rPr>
          <w:b w:val="0"/>
          <w:bCs w:val="0"/>
        </w:rPr>
        <w:t>.</w:t>
      </w:r>
    </w:p>
    <w:p w14:paraId="6C179EB6" w14:textId="6D0F4ABA" w:rsidR="00265DAA" w:rsidRPr="00265DAA" w:rsidRDefault="00265DAA" w:rsidP="00265DAA">
      <w:pPr>
        <w:pStyle w:val="Heading1"/>
      </w:pPr>
      <w:r>
        <w:t>Methodology</w:t>
      </w:r>
    </w:p>
    <w:p w14:paraId="61308BE0" w14:textId="617E75F4" w:rsidR="00265DAA" w:rsidRPr="00265DAA" w:rsidRDefault="00265DAA" w:rsidP="00265DAA">
      <w:pPr>
        <w:pStyle w:val="Quote"/>
        <w:ind w:left="0" w:firstLine="0"/>
        <w:rPr>
          <w:b/>
          <w:bCs/>
        </w:rPr>
      </w:pPr>
      <w:r w:rsidRPr="00265DAA">
        <w:rPr>
          <w:b/>
          <w:bCs/>
        </w:rPr>
        <w:t xml:space="preserve">Wrote out what I envisioned the program to </w:t>
      </w:r>
      <w:proofErr w:type="gramStart"/>
      <w:r w:rsidR="00A90D42">
        <w:rPr>
          <w:b/>
          <w:bCs/>
        </w:rPr>
        <w:t>do</w:t>
      </w:r>
      <w:proofErr w:type="gramEnd"/>
    </w:p>
    <w:p w14:paraId="1E73068A" w14:textId="77777777" w:rsidR="00265DAA" w:rsidRPr="00265DAA" w:rsidRDefault="00265DAA" w:rsidP="00265DAA">
      <w:pPr>
        <w:pStyle w:val="Quote"/>
        <w:numPr>
          <w:ilvl w:val="0"/>
          <w:numId w:val="2"/>
        </w:numPr>
      </w:pPr>
      <w:r w:rsidRPr="00265DAA">
        <w:t>Inputs and outputs</w:t>
      </w:r>
    </w:p>
    <w:p w14:paraId="73CF856E" w14:textId="7278D8E7" w:rsidR="00265DAA" w:rsidRPr="00265DAA" w:rsidRDefault="00265DAA" w:rsidP="00265DAA">
      <w:pPr>
        <w:pStyle w:val="Quote"/>
        <w:numPr>
          <w:ilvl w:val="0"/>
          <w:numId w:val="2"/>
        </w:numPr>
      </w:pPr>
      <w:r w:rsidRPr="00265DAA">
        <w:t>Options available to the user</w:t>
      </w:r>
    </w:p>
    <w:p w14:paraId="336A3352" w14:textId="45C36996" w:rsidR="00265DAA" w:rsidRPr="00265DAA" w:rsidRDefault="00265DAA" w:rsidP="00265DAA">
      <w:pPr>
        <w:pStyle w:val="Quote"/>
        <w:ind w:left="0" w:firstLine="0"/>
        <w:rPr>
          <w:b/>
          <w:bCs/>
        </w:rPr>
      </w:pPr>
      <w:r w:rsidRPr="00265DAA">
        <w:rPr>
          <w:b/>
          <w:bCs/>
        </w:rPr>
        <w:t>Language:</w:t>
      </w:r>
    </w:p>
    <w:p w14:paraId="011FF890" w14:textId="3D610322" w:rsidR="00265DAA" w:rsidRPr="00265DAA" w:rsidRDefault="00265DAA" w:rsidP="00A90D42">
      <w:pPr>
        <w:pStyle w:val="Quote"/>
        <w:numPr>
          <w:ilvl w:val="0"/>
          <w:numId w:val="2"/>
        </w:numPr>
      </w:pPr>
      <w:r w:rsidRPr="00265DAA">
        <w:t>Python</w:t>
      </w:r>
    </w:p>
    <w:p w14:paraId="428F5200" w14:textId="74B67D13" w:rsidR="00265DAA" w:rsidRPr="00265DAA" w:rsidRDefault="00265DAA" w:rsidP="00A90D42">
      <w:pPr>
        <w:pStyle w:val="Quote"/>
        <w:ind w:left="0" w:firstLine="0"/>
        <w:rPr>
          <w:b/>
          <w:bCs/>
        </w:rPr>
      </w:pPr>
      <w:r w:rsidRPr="00265DAA">
        <w:rPr>
          <w:b/>
          <w:bCs/>
        </w:rPr>
        <w:t>Libraries Used:</w:t>
      </w:r>
    </w:p>
    <w:p w14:paraId="0F49B1DB" w14:textId="77777777" w:rsidR="00265DAA" w:rsidRPr="00265DAA" w:rsidRDefault="00265DAA" w:rsidP="00265DAA">
      <w:pPr>
        <w:pStyle w:val="Quote"/>
        <w:numPr>
          <w:ilvl w:val="0"/>
          <w:numId w:val="2"/>
        </w:numPr>
      </w:pPr>
      <w:r w:rsidRPr="00265DAA">
        <w:t>Pandas (Used for parsing A CSV file of flight data)</w:t>
      </w:r>
    </w:p>
    <w:p w14:paraId="1938D40F" w14:textId="77777777" w:rsidR="00265DAA" w:rsidRPr="00265DAA" w:rsidRDefault="00265DAA" w:rsidP="00265DAA">
      <w:pPr>
        <w:pStyle w:val="Quote"/>
        <w:numPr>
          <w:ilvl w:val="0"/>
          <w:numId w:val="2"/>
        </w:numPr>
      </w:pPr>
      <w:proofErr w:type="spellStart"/>
      <w:r w:rsidRPr="00265DAA">
        <w:t>Networkx</w:t>
      </w:r>
      <w:proofErr w:type="spellEnd"/>
      <w:r w:rsidRPr="00265DAA">
        <w:t xml:space="preserve"> (Used to create the graph from the pandas </w:t>
      </w:r>
      <w:proofErr w:type="spellStart"/>
      <w:r w:rsidRPr="00265DAA">
        <w:t>dataframe</w:t>
      </w:r>
      <w:proofErr w:type="spellEnd"/>
      <w:r w:rsidRPr="00265DAA">
        <w:t>)</w:t>
      </w:r>
    </w:p>
    <w:p w14:paraId="19A645FE" w14:textId="2FCEB4BC" w:rsidR="00265DAA" w:rsidRDefault="00265DAA" w:rsidP="00A90D42">
      <w:pPr>
        <w:pStyle w:val="Quote"/>
        <w:numPr>
          <w:ilvl w:val="0"/>
          <w:numId w:val="2"/>
        </w:numPr>
      </w:pPr>
      <w:proofErr w:type="spellStart"/>
      <w:proofErr w:type="gramStart"/>
      <w:r w:rsidRPr="00265DAA">
        <w:t>matplotlib.pyplot</w:t>
      </w:r>
      <w:proofErr w:type="spellEnd"/>
      <w:proofErr w:type="gramEnd"/>
      <w:r w:rsidRPr="00265DAA">
        <w:t xml:space="preserve"> (Visual representation of the graph)</w:t>
      </w:r>
    </w:p>
    <w:p w14:paraId="7B5DE850" w14:textId="7182713A" w:rsidR="00A90D42" w:rsidRPr="00265DAA" w:rsidRDefault="00A90D42" w:rsidP="00A90D42">
      <w:pPr>
        <w:ind w:firstLine="0"/>
        <w:rPr>
          <w:b/>
          <w:bCs/>
        </w:rPr>
      </w:pPr>
      <w:r w:rsidRPr="00A90D42">
        <w:rPr>
          <w:b/>
          <w:bCs/>
        </w:rPr>
        <w:t>Other tools:</w:t>
      </w:r>
    </w:p>
    <w:p w14:paraId="11E5065B" w14:textId="17E93D16" w:rsidR="576062CF" w:rsidRDefault="00265DAA" w:rsidP="00265DAA">
      <w:pPr>
        <w:pStyle w:val="Quote"/>
        <w:numPr>
          <w:ilvl w:val="0"/>
          <w:numId w:val="2"/>
        </w:numPr>
      </w:pPr>
      <w:r w:rsidRPr="00265DAA">
        <w:t>Excel, Visual Studio Code</w:t>
      </w:r>
    </w:p>
    <w:p w14:paraId="6DF1F1BF" w14:textId="60B2AC71" w:rsidR="00A90D42" w:rsidRDefault="576062CF" w:rsidP="00A90D42">
      <w:r>
        <w:br w:type="page"/>
      </w:r>
    </w:p>
    <w:p w14:paraId="43B5CB28" w14:textId="77777777" w:rsidR="00A90D42" w:rsidRDefault="00A90D42" w:rsidP="00A90D42"/>
    <w:p w14:paraId="50D9B67F" w14:textId="77777777" w:rsidR="00A90D42" w:rsidRDefault="00A90D42" w:rsidP="00A90D42">
      <w:pPr>
        <w:jc w:val="center"/>
        <w:rPr>
          <w:b/>
          <w:bCs/>
        </w:rPr>
      </w:pPr>
      <w:r w:rsidRPr="00A90D42">
        <w:rPr>
          <w:b/>
          <w:bCs/>
        </w:rPr>
        <w:t xml:space="preserve">Program usage and </w:t>
      </w:r>
      <w:proofErr w:type="gramStart"/>
      <w:r w:rsidRPr="00A90D42">
        <w:rPr>
          <w:b/>
          <w:bCs/>
        </w:rPr>
        <w:t>screenshots</w:t>
      </w:r>
      <w:proofErr w:type="gramEnd"/>
    </w:p>
    <w:p w14:paraId="00D20B77" w14:textId="266172BB" w:rsidR="00A90D42" w:rsidRDefault="00A90D42" w:rsidP="00A90D42">
      <w:pPr>
        <w:ind w:firstLine="0"/>
      </w:pPr>
      <w:r>
        <w:t>The first option you are presented with is to view the graph visually.</w:t>
      </w:r>
    </w:p>
    <w:p w14:paraId="7C404488" w14:textId="3179439B" w:rsidR="00A90D42" w:rsidRDefault="00A90D42" w:rsidP="00A90D42">
      <w:pPr>
        <w:ind w:firstLine="0"/>
      </w:pPr>
      <w:r w:rsidRPr="00A90D42">
        <w:drawing>
          <wp:inline distT="0" distB="0" distL="0" distR="0" wp14:anchorId="14234ED4" wp14:editId="2993D35D">
            <wp:extent cx="4991797" cy="1533739"/>
            <wp:effectExtent l="0" t="0" r="0" b="9525"/>
            <wp:docPr id="132347066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470663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BAFD" w14:textId="3CE0F20A" w:rsidR="00A90D42" w:rsidRPr="00A90D42" w:rsidRDefault="00A90D42" w:rsidP="00A90D42">
      <w:pPr>
        <w:ind w:firstLine="0"/>
        <w:rPr>
          <w:b/>
          <w:bCs/>
        </w:rPr>
      </w:pPr>
      <w:r w:rsidRPr="00A90D42">
        <w:rPr>
          <w:b/>
          <w:bCs/>
        </w:rPr>
        <w:t>Output if yes:</w:t>
      </w:r>
    </w:p>
    <w:p w14:paraId="7C3DFCDC" w14:textId="0382C2A3" w:rsidR="00A90D42" w:rsidRPr="00A90D42" w:rsidRDefault="00A90D42" w:rsidP="00A90D42">
      <w:pPr>
        <w:ind w:firstLine="0"/>
      </w:pPr>
      <w:r w:rsidRPr="00A90D42">
        <w:drawing>
          <wp:inline distT="0" distB="0" distL="0" distR="0" wp14:anchorId="4A719841" wp14:editId="54625AC2">
            <wp:extent cx="5943600" cy="4860925"/>
            <wp:effectExtent l="0" t="0" r="0" b="0"/>
            <wp:docPr id="312274984" name="Picture 1" descr="A computer screen shot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274984" name="Picture 1" descr="A computer screen shot of a network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D65B" w14:textId="2F41AC2C" w:rsidR="00A90D42" w:rsidRPr="00A90D42" w:rsidRDefault="00A90D42" w:rsidP="00A90D42">
      <w:pPr>
        <w:spacing w:before="100" w:beforeAutospacing="1" w:after="100" w:afterAutospacing="1" w:line="240" w:lineRule="auto"/>
        <w:ind w:firstLine="0"/>
        <w:rPr>
          <w:rFonts w:eastAsia="Times New Roman" w:cstheme="minorHAnsi"/>
        </w:rPr>
      </w:pPr>
      <w:r w:rsidRPr="00A90D42">
        <w:rPr>
          <w:rFonts w:eastAsia="Times New Roman" w:cstheme="minorHAnsi"/>
        </w:rPr>
        <w:lastRenderedPageBreak/>
        <w:t>You will</w:t>
      </w:r>
      <w:r>
        <w:rPr>
          <w:rFonts w:eastAsia="Times New Roman" w:cstheme="minorHAnsi"/>
        </w:rPr>
        <w:t xml:space="preserve"> then</w:t>
      </w:r>
      <w:r w:rsidRPr="00A90D42">
        <w:rPr>
          <w:rFonts w:eastAsia="Times New Roman" w:cstheme="minorHAnsi"/>
        </w:rPr>
        <w:t xml:space="preserve"> be asked to find the shortest flight from two airports.</w:t>
      </w:r>
    </w:p>
    <w:p w14:paraId="5672FCC9" w14:textId="455F8719" w:rsidR="00A90D42" w:rsidRDefault="00A90D42" w:rsidP="00A90D42">
      <w:pPr>
        <w:spacing w:before="100" w:beforeAutospacing="1" w:after="100" w:afterAutospacing="1" w:line="240" w:lineRule="auto"/>
        <w:ind w:firstLine="0"/>
        <w:rPr>
          <w:rFonts w:eastAsia="Times New Roman" w:cstheme="minorHAnsi"/>
        </w:rPr>
      </w:pPr>
      <w:r w:rsidRPr="00A90D42">
        <w:rPr>
          <w:rFonts w:eastAsia="Times New Roman" w:cstheme="minorHAnsi"/>
        </w:rPr>
        <w:t xml:space="preserve">You have the option to print </w:t>
      </w:r>
      <w:r w:rsidRPr="00A90D42">
        <w:rPr>
          <w:rFonts w:eastAsia="Times New Roman" w:cstheme="minorHAnsi"/>
        </w:rPr>
        <w:t>all</w:t>
      </w:r>
      <w:r w:rsidRPr="00A90D42">
        <w:rPr>
          <w:rFonts w:eastAsia="Times New Roman" w:cstheme="minorHAnsi"/>
        </w:rPr>
        <w:t xml:space="preserve"> the available airports.</w:t>
      </w:r>
    </w:p>
    <w:p w14:paraId="14588144" w14:textId="3ABD354C" w:rsidR="00A90D42" w:rsidRPr="00A90D42" w:rsidRDefault="00A90D42" w:rsidP="00A90D42">
      <w:pPr>
        <w:spacing w:before="100" w:beforeAutospacing="1" w:after="100" w:afterAutospacing="1" w:line="240" w:lineRule="auto"/>
        <w:ind w:firstLine="0"/>
        <w:rPr>
          <w:rFonts w:eastAsia="Times New Roman" w:cstheme="minorHAnsi"/>
        </w:rPr>
      </w:pPr>
      <w:r w:rsidRPr="00A90D42">
        <w:rPr>
          <w:rFonts w:eastAsia="Times New Roman" w:cstheme="minorHAnsi"/>
        </w:rPr>
        <w:drawing>
          <wp:inline distT="0" distB="0" distL="0" distR="0" wp14:anchorId="66D11303" wp14:editId="7DD353C5">
            <wp:extent cx="4391638" cy="1514686"/>
            <wp:effectExtent l="0" t="0" r="9525" b="9525"/>
            <wp:docPr id="15152921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92105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C3CE" w14:textId="77777777" w:rsidR="00A90D42" w:rsidRPr="00A90D42" w:rsidRDefault="00A90D42" w:rsidP="00A90D42">
      <w:pPr>
        <w:spacing w:before="100" w:beforeAutospacing="1" w:after="100" w:afterAutospacing="1" w:line="240" w:lineRule="auto"/>
        <w:ind w:firstLine="0"/>
        <w:rPr>
          <w:rFonts w:eastAsia="Times New Roman" w:cstheme="minorHAnsi"/>
        </w:rPr>
      </w:pPr>
      <w:r w:rsidRPr="00A90D42">
        <w:rPr>
          <w:rFonts w:eastAsia="Times New Roman" w:cstheme="minorHAnsi"/>
        </w:rPr>
        <w:t>If you printed the choices:</w:t>
      </w:r>
    </w:p>
    <w:p w14:paraId="685B6EDB" w14:textId="46E5ABFA" w:rsidR="00A90D42" w:rsidRPr="00A90D42" w:rsidRDefault="00A90D42" w:rsidP="00A90D42">
      <w:pPr>
        <w:spacing w:before="100" w:beforeAutospacing="1" w:after="100" w:afterAutospacing="1" w:line="240" w:lineRule="auto"/>
        <w:ind w:firstLine="0"/>
        <w:rPr>
          <w:rFonts w:eastAsia="Times New Roman" w:cstheme="minorHAnsi"/>
        </w:rPr>
      </w:pPr>
      <w:r w:rsidRPr="00A90D42">
        <w:rPr>
          <w:rFonts w:eastAsia="Times New Roman" w:cstheme="minorHAnsi"/>
        </w:rPr>
        <w:drawing>
          <wp:inline distT="0" distB="0" distL="0" distR="0" wp14:anchorId="74036577" wp14:editId="31C9E06B">
            <wp:extent cx="5943600" cy="2162175"/>
            <wp:effectExtent l="0" t="0" r="0" b="9525"/>
            <wp:docPr id="124449683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96838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AA2B" w14:textId="77777777" w:rsidR="00A90D42" w:rsidRDefault="00A90D42" w:rsidP="00A90D42">
      <w:pPr>
        <w:spacing w:before="100" w:beforeAutospacing="1" w:after="100" w:afterAutospacing="1" w:line="240" w:lineRule="auto"/>
        <w:ind w:firstLine="0"/>
        <w:rPr>
          <w:rFonts w:eastAsia="Times New Roman" w:cstheme="minorHAnsi"/>
        </w:rPr>
      </w:pPr>
      <w:r w:rsidRPr="00A90D42">
        <w:rPr>
          <w:rFonts w:eastAsia="Times New Roman" w:cstheme="minorHAnsi"/>
        </w:rPr>
        <w:t>You will be prompted to enter an outgoing airport and destination airport.</w:t>
      </w:r>
    </w:p>
    <w:p w14:paraId="007A8D23" w14:textId="3C5ADCED" w:rsidR="00A90D42" w:rsidRPr="00A90D42" w:rsidRDefault="00A90D42" w:rsidP="00A90D42">
      <w:pPr>
        <w:spacing w:before="100" w:beforeAutospacing="1" w:after="100" w:afterAutospacing="1" w:line="240" w:lineRule="auto"/>
        <w:ind w:firstLine="0"/>
        <w:rPr>
          <w:rFonts w:eastAsia="Times New Roman" w:cstheme="minorHAnsi"/>
        </w:rPr>
      </w:pPr>
      <w:r w:rsidRPr="00A90D42">
        <w:rPr>
          <w:rFonts w:eastAsia="Times New Roman" w:cstheme="minorHAnsi"/>
        </w:rPr>
        <w:drawing>
          <wp:inline distT="0" distB="0" distL="0" distR="0" wp14:anchorId="04DA3170" wp14:editId="41A75826">
            <wp:extent cx="4477375" cy="1190791"/>
            <wp:effectExtent l="0" t="0" r="0" b="9525"/>
            <wp:docPr id="170369491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94911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E898" w14:textId="59CD22D7" w:rsidR="00A90D42" w:rsidRDefault="00A90D42" w:rsidP="00A90D42">
      <w:pPr>
        <w:spacing w:before="100" w:beforeAutospacing="1" w:after="100" w:afterAutospacing="1" w:line="240" w:lineRule="auto"/>
        <w:ind w:firstLine="0"/>
        <w:rPr>
          <w:rFonts w:eastAsia="Times New Roman" w:cstheme="minorHAnsi"/>
        </w:rPr>
      </w:pPr>
      <w:r w:rsidRPr="00A90D42">
        <w:rPr>
          <w:rFonts w:eastAsia="Times New Roman" w:cstheme="minorHAnsi"/>
        </w:rPr>
        <w:t xml:space="preserve">If no flight </w:t>
      </w:r>
      <w:r w:rsidRPr="00A90D42">
        <w:rPr>
          <w:rFonts w:eastAsia="Times New Roman" w:cstheme="minorHAnsi"/>
        </w:rPr>
        <w:t>exists,</w:t>
      </w:r>
      <w:r w:rsidRPr="00A90D42">
        <w:rPr>
          <w:rFonts w:eastAsia="Times New Roman" w:cstheme="minorHAnsi"/>
        </w:rPr>
        <w:t xml:space="preserve"> you will get this output:</w:t>
      </w:r>
    </w:p>
    <w:p w14:paraId="7C7C8EFE" w14:textId="4BFB6B02" w:rsidR="00A90D42" w:rsidRPr="00A90D42" w:rsidRDefault="00A90D42" w:rsidP="00A90D42">
      <w:pPr>
        <w:spacing w:before="100" w:beforeAutospacing="1" w:after="100" w:afterAutospacing="1" w:line="240" w:lineRule="auto"/>
        <w:ind w:firstLine="0"/>
        <w:rPr>
          <w:rFonts w:eastAsia="Times New Roman" w:cstheme="minorHAnsi"/>
        </w:rPr>
      </w:pPr>
      <w:r w:rsidRPr="00A90D42">
        <w:rPr>
          <w:rFonts w:eastAsia="Times New Roman" w:cstheme="minorHAnsi"/>
        </w:rPr>
        <w:drawing>
          <wp:inline distT="0" distB="0" distL="0" distR="0" wp14:anchorId="5D8EAB4E" wp14:editId="454EACB2">
            <wp:extent cx="4105848" cy="914528"/>
            <wp:effectExtent l="0" t="0" r="0" b="0"/>
            <wp:docPr id="55007808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78085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2BA51" w14:textId="5F40DF57" w:rsidR="00A90D42" w:rsidRDefault="00A90D42" w:rsidP="00A90D42">
      <w:pPr>
        <w:spacing w:before="100" w:beforeAutospacing="1" w:after="100" w:afterAutospacing="1" w:line="240" w:lineRule="auto"/>
        <w:ind w:firstLine="0"/>
        <w:rPr>
          <w:rFonts w:eastAsia="Times New Roman" w:cstheme="minorHAnsi"/>
        </w:rPr>
      </w:pPr>
      <w:r w:rsidRPr="00A90D42">
        <w:rPr>
          <w:rFonts w:eastAsia="Times New Roman" w:cstheme="minorHAnsi"/>
        </w:rPr>
        <w:lastRenderedPageBreak/>
        <w:t xml:space="preserve">If a flight </w:t>
      </w:r>
      <w:r w:rsidRPr="00A90D42">
        <w:rPr>
          <w:rFonts w:eastAsia="Times New Roman" w:cstheme="minorHAnsi"/>
        </w:rPr>
        <w:t>exists,</w:t>
      </w:r>
      <w:r w:rsidRPr="00A90D42">
        <w:rPr>
          <w:rFonts w:eastAsia="Times New Roman" w:cstheme="minorHAnsi"/>
        </w:rPr>
        <w:t xml:space="preserve"> you will get the output of the shortest path:</w:t>
      </w:r>
    </w:p>
    <w:p w14:paraId="6D428B24" w14:textId="21856C56" w:rsidR="00A90D42" w:rsidRPr="00A90D42" w:rsidRDefault="00A90D42" w:rsidP="00A90D42">
      <w:pPr>
        <w:spacing w:before="100" w:beforeAutospacing="1" w:after="100" w:afterAutospacing="1" w:line="240" w:lineRule="auto"/>
        <w:ind w:firstLine="0"/>
        <w:rPr>
          <w:rFonts w:eastAsia="Times New Roman" w:cstheme="minorHAnsi"/>
        </w:rPr>
      </w:pPr>
      <w:r w:rsidRPr="00A90D42">
        <w:rPr>
          <w:rFonts w:eastAsia="Times New Roman" w:cstheme="minorHAnsi"/>
        </w:rPr>
        <w:drawing>
          <wp:inline distT="0" distB="0" distL="0" distR="0" wp14:anchorId="2175231E" wp14:editId="25D0F3B7">
            <wp:extent cx="4182059" cy="981212"/>
            <wp:effectExtent l="0" t="0" r="9525" b="9525"/>
            <wp:docPr id="210251494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14945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DC7D" w14:textId="515D23FE" w:rsidR="00A90D42" w:rsidRDefault="00A90D42" w:rsidP="00A90D42">
      <w:pPr>
        <w:spacing w:before="100" w:beforeAutospacing="1" w:after="100" w:afterAutospacing="1" w:line="240" w:lineRule="auto"/>
        <w:ind w:firstLine="0"/>
        <w:rPr>
          <w:rFonts w:eastAsia="Times New Roman" w:cstheme="minorHAnsi"/>
        </w:rPr>
      </w:pPr>
      <w:r w:rsidRPr="00A90D42">
        <w:rPr>
          <w:rFonts w:eastAsia="Times New Roman" w:cstheme="minorHAnsi"/>
        </w:rPr>
        <w:t xml:space="preserve">You will then be presented to enter an </w:t>
      </w:r>
      <w:r w:rsidRPr="00A90D42">
        <w:rPr>
          <w:rFonts w:eastAsia="Times New Roman" w:cstheme="minorHAnsi"/>
        </w:rPr>
        <w:t>airport;</w:t>
      </w:r>
      <w:r w:rsidRPr="00A90D42">
        <w:rPr>
          <w:rFonts w:eastAsia="Times New Roman" w:cstheme="minorHAnsi"/>
        </w:rPr>
        <w:t xml:space="preserve"> it will output </w:t>
      </w:r>
      <w:r w:rsidRPr="00A90D42">
        <w:rPr>
          <w:rFonts w:eastAsia="Times New Roman" w:cstheme="minorHAnsi"/>
        </w:rPr>
        <w:t>all</w:t>
      </w:r>
      <w:r w:rsidRPr="00A90D42">
        <w:rPr>
          <w:rFonts w:eastAsia="Times New Roman" w:cstheme="minorHAnsi"/>
        </w:rPr>
        <w:t xml:space="preserve"> the </w:t>
      </w:r>
      <w:r w:rsidRPr="00A90D42">
        <w:rPr>
          <w:rFonts w:eastAsia="Times New Roman" w:cstheme="minorHAnsi"/>
        </w:rPr>
        <w:t>airports</w:t>
      </w:r>
      <w:r w:rsidRPr="00A90D42">
        <w:rPr>
          <w:rFonts w:eastAsia="Times New Roman" w:cstheme="minorHAnsi"/>
        </w:rPr>
        <w:t xml:space="preserve"> that do not have a direct flight:</w:t>
      </w:r>
    </w:p>
    <w:p w14:paraId="49777D5A" w14:textId="7C127563" w:rsidR="00A90D42" w:rsidRPr="00A90D42" w:rsidRDefault="00A90D42" w:rsidP="00A90D42">
      <w:pPr>
        <w:spacing w:before="100" w:beforeAutospacing="1" w:after="100" w:afterAutospacing="1" w:line="240" w:lineRule="auto"/>
        <w:ind w:firstLine="0"/>
        <w:rPr>
          <w:rFonts w:eastAsia="Times New Roman" w:cstheme="minorHAnsi"/>
        </w:rPr>
      </w:pPr>
      <w:r w:rsidRPr="00A90D42">
        <w:rPr>
          <w:rFonts w:eastAsia="Times New Roman" w:cstheme="minorHAnsi"/>
        </w:rPr>
        <w:drawing>
          <wp:inline distT="0" distB="0" distL="0" distR="0" wp14:anchorId="6B2E46AE" wp14:editId="08756AB9">
            <wp:extent cx="5943600" cy="2652395"/>
            <wp:effectExtent l="0" t="0" r="0" b="0"/>
            <wp:docPr id="15217267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2677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CCA7" w14:textId="77777777" w:rsidR="00A90D42" w:rsidRPr="00A90D42" w:rsidRDefault="00A90D42" w:rsidP="00A90D42">
      <w:pPr>
        <w:spacing w:before="100" w:beforeAutospacing="1" w:after="100" w:afterAutospacing="1" w:line="240" w:lineRule="auto"/>
        <w:ind w:firstLine="0"/>
        <w:rPr>
          <w:rFonts w:eastAsia="Times New Roman" w:cstheme="minorHAnsi"/>
        </w:rPr>
      </w:pPr>
      <w:r w:rsidRPr="00A90D42">
        <w:rPr>
          <w:rFonts w:eastAsia="Times New Roman" w:cstheme="minorHAnsi"/>
        </w:rPr>
        <w:t>Finally, it will output the top 5 airport hubs:</w:t>
      </w:r>
    </w:p>
    <w:p w14:paraId="0787C5D0" w14:textId="42BF3140" w:rsidR="00A90D42" w:rsidRPr="00A90D42" w:rsidRDefault="00A90D42" w:rsidP="00A90D42">
      <w:pPr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A90D42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BD12AC2" wp14:editId="62622B64">
            <wp:extent cx="3753374" cy="1524213"/>
            <wp:effectExtent l="0" t="0" r="0" b="0"/>
            <wp:docPr id="3150923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92391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65C9" w14:textId="77777777" w:rsidR="00A90D42" w:rsidRPr="00A90D42" w:rsidRDefault="00A90D42" w:rsidP="00A90D42">
      <w:pPr>
        <w:rPr>
          <w:b/>
          <w:bCs/>
        </w:rPr>
      </w:pPr>
    </w:p>
    <w:p w14:paraId="2FA680C0" w14:textId="77777777" w:rsidR="00A90D42" w:rsidRDefault="00A90D42" w:rsidP="00A90D42"/>
    <w:p w14:paraId="7DC8ED81" w14:textId="77777777" w:rsidR="00A90D42" w:rsidRDefault="00A90D42" w:rsidP="00A90D42"/>
    <w:p w14:paraId="184992F7" w14:textId="77777777" w:rsidR="00A90D42" w:rsidRDefault="00A90D42" w:rsidP="00A90D42"/>
    <w:p w14:paraId="2EB3763A" w14:textId="77777777" w:rsidR="00A90D42" w:rsidRDefault="00A90D42" w:rsidP="00A90D42"/>
    <w:p w14:paraId="571FE8D7" w14:textId="6CABFBCE" w:rsidR="00A90D42" w:rsidRDefault="00A90D42" w:rsidP="00A90D42">
      <w:pPr>
        <w:jc w:val="center"/>
        <w:rPr>
          <w:b/>
          <w:bCs/>
        </w:rPr>
      </w:pPr>
      <w:r w:rsidRPr="00A90D42">
        <w:rPr>
          <w:b/>
          <w:bCs/>
        </w:rPr>
        <w:t>Graph Visualization</w:t>
      </w:r>
    </w:p>
    <w:p w14:paraId="722B8BE5" w14:textId="77777777" w:rsidR="00704E87" w:rsidRDefault="00704E87" w:rsidP="00A90D42">
      <w:pPr>
        <w:jc w:val="center"/>
        <w:rPr>
          <w:b/>
          <w:bCs/>
        </w:rPr>
      </w:pPr>
    </w:p>
    <w:p w14:paraId="0DD6E2BA" w14:textId="178F1D5A" w:rsidR="00A90D42" w:rsidRDefault="00A90D42" w:rsidP="00704E87">
      <w:pPr>
        <w:jc w:val="center"/>
        <w:rPr>
          <w:b/>
          <w:bCs/>
        </w:rPr>
      </w:pPr>
      <w:r>
        <w:rPr>
          <w:b/>
          <w:bCs/>
        </w:rPr>
        <w:t>All Nodes and Edges</w:t>
      </w:r>
    </w:p>
    <w:p w14:paraId="21721F2D" w14:textId="5730DD17" w:rsidR="00A90D42" w:rsidRPr="00A90D42" w:rsidRDefault="00704E87" w:rsidP="00A90D4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9E9127" wp14:editId="4121B1CA">
            <wp:extent cx="5943600" cy="4281805"/>
            <wp:effectExtent l="0" t="0" r="0" b="4445"/>
            <wp:docPr id="404441980" name="Picture 7" descr="A close-up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41980" name="Picture 7" descr="A close-up of a network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46D6" w14:textId="77777777" w:rsidR="00704E87" w:rsidRDefault="00704E87" w:rsidP="00704E87">
      <w:pPr>
        <w:jc w:val="center"/>
        <w:rPr>
          <w:b/>
          <w:bCs/>
        </w:rPr>
      </w:pPr>
    </w:p>
    <w:p w14:paraId="265426E3" w14:textId="77777777" w:rsidR="00704E87" w:rsidRDefault="00704E87" w:rsidP="00704E87">
      <w:pPr>
        <w:jc w:val="center"/>
        <w:rPr>
          <w:b/>
          <w:bCs/>
        </w:rPr>
      </w:pPr>
    </w:p>
    <w:p w14:paraId="7F02A2BC" w14:textId="77777777" w:rsidR="00704E87" w:rsidRDefault="00704E87" w:rsidP="00704E87">
      <w:pPr>
        <w:jc w:val="center"/>
        <w:rPr>
          <w:b/>
          <w:bCs/>
        </w:rPr>
      </w:pPr>
    </w:p>
    <w:p w14:paraId="1B628F9E" w14:textId="77777777" w:rsidR="00704E87" w:rsidRDefault="00704E87" w:rsidP="00704E87">
      <w:pPr>
        <w:jc w:val="center"/>
        <w:rPr>
          <w:b/>
          <w:bCs/>
        </w:rPr>
      </w:pPr>
    </w:p>
    <w:p w14:paraId="51F0F1AD" w14:textId="77777777" w:rsidR="00704E87" w:rsidRDefault="00704E87" w:rsidP="00704E87">
      <w:pPr>
        <w:jc w:val="center"/>
        <w:rPr>
          <w:b/>
          <w:bCs/>
        </w:rPr>
      </w:pPr>
    </w:p>
    <w:p w14:paraId="429B6303" w14:textId="77777777" w:rsidR="00704E87" w:rsidRDefault="00704E87" w:rsidP="00704E87">
      <w:pPr>
        <w:jc w:val="center"/>
        <w:rPr>
          <w:b/>
          <w:bCs/>
        </w:rPr>
      </w:pPr>
    </w:p>
    <w:p w14:paraId="49ACAFE6" w14:textId="77777777" w:rsidR="00704E87" w:rsidRDefault="00704E87" w:rsidP="00704E87">
      <w:pPr>
        <w:jc w:val="center"/>
        <w:rPr>
          <w:b/>
          <w:bCs/>
        </w:rPr>
      </w:pPr>
    </w:p>
    <w:p w14:paraId="3DB8590E" w14:textId="5E3245CD" w:rsidR="00A90D42" w:rsidRDefault="00704E87" w:rsidP="00704E87">
      <w:pPr>
        <w:jc w:val="center"/>
        <w:rPr>
          <w:b/>
          <w:bCs/>
        </w:rPr>
      </w:pPr>
      <w:r w:rsidRPr="00704E87">
        <w:rPr>
          <w:b/>
          <w:bCs/>
        </w:rPr>
        <w:lastRenderedPageBreak/>
        <w:t xml:space="preserve">Zoomed in view of </w:t>
      </w:r>
      <w:proofErr w:type="gramStart"/>
      <w:r w:rsidRPr="00704E87">
        <w:rPr>
          <w:b/>
          <w:bCs/>
        </w:rPr>
        <w:t>MCI</w:t>
      </w:r>
      <w:proofErr w:type="gramEnd"/>
    </w:p>
    <w:p w14:paraId="1A11D55C" w14:textId="73E41F45" w:rsidR="00704E87" w:rsidRPr="00704E87" w:rsidRDefault="00704E87" w:rsidP="00704E87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1908D62" wp14:editId="1F30F1BB">
            <wp:extent cx="5943600" cy="4281805"/>
            <wp:effectExtent l="0" t="0" r="0" b="4445"/>
            <wp:docPr id="2069942414" name="Picture 8" descr="A network of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942414" name="Picture 8" descr="A network of lines and dots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EADC" w14:textId="77777777" w:rsidR="00A90D42" w:rsidRPr="00704E87" w:rsidRDefault="00A90D42" w:rsidP="00A90D42">
      <w:pPr>
        <w:rPr>
          <w:b/>
          <w:bCs/>
        </w:rPr>
      </w:pPr>
    </w:p>
    <w:p w14:paraId="6F9529C0" w14:textId="77777777" w:rsidR="00704E87" w:rsidRDefault="00704E87" w:rsidP="00704E87">
      <w:pPr>
        <w:jc w:val="center"/>
        <w:rPr>
          <w:b/>
          <w:bCs/>
        </w:rPr>
      </w:pPr>
    </w:p>
    <w:p w14:paraId="7D26B998" w14:textId="77777777" w:rsidR="00704E87" w:rsidRDefault="00704E87" w:rsidP="00704E87">
      <w:pPr>
        <w:jc w:val="center"/>
        <w:rPr>
          <w:b/>
          <w:bCs/>
        </w:rPr>
      </w:pPr>
    </w:p>
    <w:p w14:paraId="26693B28" w14:textId="77777777" w:rsidR="00704E87" w:rsidRDefault="00704E87" w:rsidP="00704E87">
      <w:pPr>
        <w:jc w:val="center"/>
        <w:rPr>
          <w:b/>
          <w:bCs/>
        </w:rPr>
      </w:pPr>
    </w:p>
    <w:p w14:paraId="15CB3764" w14:textId="77777777" w:rsidR="00704E87" w:rsidRDefault="00704E87" w:rsidP="00704E87">
      <w:pPr>
        <w:jc w:val="center"/>
        <w:rPr>
          <w:b/>
          <w:bCs/>
        </w:rPr>
      </w:pPr>
    </w:p>
    <w:p w14:paraId="412626ED" w14:textId="77777777" w:rsidR="00704E87" w:rsidRDefault="00704E87" w:rsidP="00704E87">
      <w:pPr>
        <w:jc w:val="center"/>
        <w:rPr>
          <w:b/>
          <w:bCs/>
        </w:rPr>
      </w:pPr>
    </w:p>
    <w:p w14:paraId="535915F4" w14:textId="77777777" w:rsidR="00704E87" w:rsidRDefault="00704E87" w:rsidP="00704E87">
      <w:pPr>
        <w:jc w:val="center"/>
        <w:rPr>
          <w:b/>
          <w:bCs/>
        </w:rPr>
      </w:pPr>
    </w:p>
    <w:p w14:paraId="3646510F" w14:textId="77777777" w:rsidR="00704E87" w:rsidRDefault="00704E87" w:rsidP="00704E87">
      <w:pPr>
        <w:jc w:val="center"/>
        <w:rPr>
          <w:b/>
          <w:bCs/>
        </w:rPr>
      </w:pPr>
    </w:p>
    <w:p w14:paraId="209AB598" w14:textId="77777777" w:rsidR="00704E87" w:rsidRDefault="00704E87" w:rsidP="00704E87">
      <w:pPr>
        <w:jc w:val="center"/>
        <w:rPr>
          <w:b/>
          <w:bCs/>
        </w:rPr>
      </w:pPr>
    </w:p>
    <w:p w14:paraId="1BAC7A62" w14:textId="77777777" w:rsidR="00704E87" w:rsidRDefault="00704E87" w:rsidP="00704E87">
      <w:pPr>
        <w:jc w:val="center"/>
        <w:rPr>
          <w:b/>
          <w:bCs/>
        </w:rPr>
      </w:pPr>
    </w:p>
    <w:p w14:paraId="69D85451" w14:textId="6A355937" w:rsidR="00704E87" w:rsidRDefault="00704E87" w:rsidP="00704E87">
      <w:pPr>
        <w:jc w:val="center"/>
        <w:rPr>
          <w:b/>
          <w:bCs/>
        </w:rPr>
      </w:pPr>
      <w:r w:rsidRPr="00704E87">
        <w:rPr>
          <w:b/>
          <w:bCs/>
        </w:rPr>
        <w:lastRenderedPageBreak/>
        <w:t>Example of only incoming flight airports</w:t>
      </w:r>
    </w:p>
    <w:p w14:paraId="6962D597" w14:textId="61D20A58" w:rsidR="00704E87" w:rsidRPr="00704E87" w:rsidRDefault="00704E87" w:rsidP="00704E87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E3B8FF" wp14:editId="4AC51E79">
            <wp:extent cx="5943600" cy="4281805"/>
            <wp:effectExtent l="0" t="0" r="0" b="4445"/>
            <wp:docPr id="406965643" name="Picture 9" descr="A network of blue dot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65643" name="Picture 9" descr="A network of blue dots and lines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5B6B" w14:textId="77777777" w:rsidR="00A90D42" w:rsidRDefault="00A90D42" w:rsidP="00A90D42"/>
    <w:p w14:paraId="2BDCF475" w14:textId="77777777" w:rsidR="00A90D42" w:rsidRDefault="00A90D42" w:rsidP="00A90D42"/>
    <w:p w14:paraId="0F7B2741" w14:textId="77777777" w:rsidR="00A90D42" w:rsidRDefault="00A90D42" w:rsidP="00A90D42"/>
    <w:p w14:paraId="74826420" w14:textId="77777777" w:rsidR="00A90D42" w:rsidRDefault="00A90D42" w:rsidP="00A90D42"/>
    <w:p w14:paraId="6F9529B4" w14:textId="77777777" w:rsidR="00A90D42" w:rsidRDefault="00A90D42" w:rsidP="00A90D42"/>
    <w:p w14:paraId="791FCDCC" w14:textId="77777777" w:rsidR="00A90D42" w:rsidRDefault="00A90D42" w:rsidP="00A90D42"/>
    <w:p w14:paraId="7845F541" w14:textId="77777777" w:rsidR="00A90D42" w:rsidRDefault="00A90D42" w:rsidP="00A90D42"/>
    <w:p w14:paraId="310A3E32" w14:textId="77777777" w:rsidR="00A90D42" w:rsidRDefault="00A90D42" w:rsidP="00A90D42"/>
    <w:p w14:paraId="4A06B5E3" w14:textId="77777777" w:rsidR="00A90D42" w:rsidRDefault="00A90D42" w:rsidP="00A90D42"/>
    <w:p w14:paraId="1859C970" w14:textId="77777777" w:rsidR="00A90D42" w:rsidRDefault="00A90D42" w:rsidP="00A90D42"/>
    <w:p w14:paraId="0E84BBFF" w14:textId="77777777" w:rsidR="00A90D42" w:rsidRDefault="00A90D42" w:rsidP="00A90D42"/>
    <w:p w14:paraId="39F82C87" w14:textId="77777777" w:rsidR="00A90D42" w:rsidRDefault="00A90D42" w:rsidP="00A90D42"/>
    <w:p w14:paraId="7BA48BAF" w14:textId="77777777" w:rsidR="576062CF" w:rsidRDefault="00000000" w:rsidP="00FA4C9E">
      <w:pPr>
        <w:pStyle w:val="SectionTitle"/>
      </w:pPr>
      <w:sdt>
        <w:sdtPr>
          <w:id w:val="682713825"/>
          <w:placeholder>
            <w:docPart w:val="5AD385F42ABC4B4E80A7A2B8276C1DC9"/>
          </w:placeholder>
          <w:temporary/>
          <w:showingPlcHdr/>
          <w15:appearance w15:val="hidden"/>
        </w:sdtPr>
        <w:sdtContent>
          <w:r w:rsidR="00FA4C9E" w:rsidRPr="576062CF">
            <w:t>References</w:t>
          </w:r>
        </w:sdtContent>
      </w:sdt>
      <w:r w:rsidR="576062CF" w:rsidRPr="576062CF">
        <w:t xml:space="preserve"> </w:t>
      </w:r>
    </w:p>
    <w:p w14:paraId="541A3123" w14:textId="156F7E72" w:rsidR="00A90D42" w:rsidRPr="00A90D42" w:rsidRDefault="00A90D42" w:rsidP="00A90D42">
      <w:pPr>
        <w:rPr>
          <w:b/>
          <w:bCs/>
        </w:rPr>
      </w:pPr>
      <w:r w:rsidRPr="00A90D42">
        <w:rPr>
          <w:b/>
          <w:bCs/>
        </w:rPr>
        <w:t>Data Set</w:t>
      </w:r>
    </w:p>
    <w:p w14:paraId="0F107E1B" w14:textId="71529ABA" w:rsidR="00A90D42" w:rsidRPr="00A90D42" w:rsidRDefault="00A90D42" w:rsidP="00A90D42">
      <w:r w:rsidRPr="00A90D42">
        <w:t>https://www.kaggle.com/datasets/flashgordon/usa-airport-dataset?resource=download</w:t>
      </w:r>
    </w:p>
    <w:p w14:paraId="6EDF1A6E" w14:textId="0906BE12" w:rsidR="00A90D42" w:rsidRPr="00A90D42" w:rsidRDefault="00A90D42" w:rsidP="00A90D42">
      <w:pPr>
        <w:rPr>
          <w:b/>
          <w:bCs/>
        </w:rPr>
      </w:pPr>
      <w:proofErr w:type="spellStart"/>
      <w:r w:rsidRPr="00A90D42">
        <w:rPr>
          <w:b/>
          <w:bCs/>
        </w:rPr>
        <w:t>MatPlotLIB</w:t>
      </w:r>
      <w:proofErr w:type="spellEnd"/>
      <w:r w:rsidRPr="00A90D42">
        <w:rPr>
          <w:b/>
          <w:bCs/>
        </w:rPr>
        <w:t xml:space="preserve"> (Graph Visualization)</w:t>
      </w:r>
    </w:p>
    <w:p w14:paraId="4421367A" w14:textId="6D0422B7" w:rsidR="576062CF" w:rsidRDefault="00A90D42" w:rsidP="00A90D42">
      <w:r w:rsidRPr="00A90D42">
        <w:t>https://matplotlib.org/</w:t>
      </w:r>
    </w:p>
    <w:sectPr w:rsidR="576062CF">
      <w:headerReference w:type="default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A04E47" w14:textId="77777777" w:rsidR="000E6130" w:rsidRDefault="000E6130">
      <w:pPr>
        <w:spacing w:line="240" w:lineRule="auto"/>
      </w:pPr>
      <w:r>
        <w:separator/>
      </w:r>
    </w:p>
  </w:endnote>
  <w:endnote w:type="continuationSeparator" w:id="0">
    <w:p w14:paraId="13917E4A" w14:textId="77777777" w:rsidR="000E6130" w:rsidRDefault="000E6130">
      <w:pPr>
        <w:spacing w:line="240" w:lineRule="auto"/>
      </w:pPr>
      <w:r>
        <w:continuationSeparator/>
      </w:r>
    </w:p>
  </w:endnote>
  <w:endnote w:type="continuationNotice" w:id="1">
    <w:p w14:paraId="462D71E0" w14:textId="77777777" w:rsidR="000E6130" w:rsidRDefault="000E6130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33B038C" w14:paraId="61C87BD8" w14:textId="77777777" w:rsidTr="733B038C">
      <w:tc>
        <w:tcPr>
          <w:tcW w:w="3120" w:type="dxa"/>
        </w:tcPr>
        <w:p w14:paraId="0B4AA331" w14:textId="77777777" w:rsidR="733B038C" w:rsidRDefault="733B038C" w:rsidP="733B038C">
          <w:pPr>
            <w:pStyle w:val="Header"/>
            <w:ind w:left="-115"/>
          </w:pPr>
        </w:p>
      </w:tc>
      <w:tc>
        <w:tcPr>
          <w:tcW w:w="3120" w:type="dxa"/>
        </w:tcPr>
        <w:p w14:paraId="4963346A" w14:textId="77777777" w:rsidR="733B038C" w:rsidRDefault="733B038C" w:rsidP="733B038C">
          <w:pPr>
            <w:pStyle w:val="Header"/>
            <w:jc w:val="center"/>
          </w:pPr>
        </w:p>
      </w:tc>
      <w:tc>
        <w:tcPr>
          <w:tcW w:w="3120" w:type="dxa"/>
        </w:tcPr>
        <w:p w14:paraId="7DDEA763" w14:textId="77777777" w:rsidR="733B038C" w:rsidRDefault="733B038C" w:rsidP="733B038C">
          <w:pPr>
            <w:pStyle w:val="Header"/>
            <w:ind w:right="-115"/>
            <w:jc w:val="right"/>
          </w:pPr>
        </w:p>
      </w:tc>
    </w:tr>
  </w:tbl>
  <w:p w14:paraId="63440979" w14:textId="77777777" w:rsidR="733B038C" w:rsidRDefault="733B038C" w:rsidP="733B038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33B038C" w14:paraId="4BE07155" w14:textId="77777777" w:rsidTr="733B038C">
      <w:tc>
        <w:tcPr>
          <w:tcW w:w="3120" w:type="dxa"/>
        </w:tcPr>
        <w:p w14:paraId="07DA38EC" w14:textId="77777777" w:rsidR="733B038C" w:rsidRDefault="733B038C" w:rsidP="733B038C">
          <w:pPr>
            <w:pStyle w:val="Header"/>
            <w:ind w:left="-115"/>
          </w:pPr>
        </w:p>
      </w:tc>
      <w:tc>
        <w:tcPr>
          <w:tcW w:w="3120" w:type="dxa"/>
        </w:tcPr>
        <w:p w14:paraId="59C6671C" w14:textId="77777777" w:rsidR="733B038C" w:rsidRDefault="733B038C" w:rsidP="733B038C">
          <w:pPr>
            <w:pStyle w:val="Header"/>
            <w:jc w:val="center"/>
          </w:pPr>
        </w:p>
      </w:tc>
      <w:tc>
        <w:tcPr>
          <w:tcW w:w="3120" w:type="dxa"/>
        </w:tcPr>
        <w:p w14:paraId="2B6E91E9" w14:textId="77777777" w:rsidR="733B038C" w:rsidRDefault="733B038C" w:rsidP="733B038C">
          <w:pPr>
            <w:pStyle w:val="Header"/>
            <w:ind w:right="-115"/>
            <w:jc w:val="right"/>
          </w:pPr>
        </w:p>
      </w:tc>
    </w:tr>
  </w:tbl>
  <w:p w14:paraId="7C68B3F9" w14:textId="77777777" w:rsidR="733B038C" w:rsidRDefault="733B038C" w:rsidP="733B03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8CBF4D" w14:textId="77777777" w:rsidR="000E6130" w:rsidRDefault="000E6130">
      <w:pPr>
        <w:spacing w:line="240" w:lineRule="auto"/>
      </w:pPr>
      <w:r>
        <w:separator/>
      </w:r>
    </w:p>
  </w:footnote>
  <w:footnote w:type="continuationSeparator" w:id="0">
    <w:p w14:paraId="74B1BA8C" w14:textId="77777777" w:rsidR="000E6130" w:rsidRDefault="000E6130">
      <w:pPr>
        <w:spacing w:line="240" w:lineRule="auto"/>
      </w:pPr>
      <w:r>
        <w:continuationSeparator/>
      </w:r>
    </w:p>
  </w:footnote>
  <w:footnote w:type="continuationNotice" w:id="1">
    <w:p w14:paraId="1E4707F9" w14:textId="77777777" w:rsidR="000E6130" w:rsidRDefault="000E6130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904DBE" w14:paraId="59887E0E" w14:textId="77777777" w:rsidTr="008830C9">
      <w:tc>
        <w:tcPr>
          <w:tcW w:w="3120" w:type="dxa"/>
        </w:tcPr>
        <w:p w14:paraId="19492D28" w14:textId="08983DAC" w:rsidR="00604652" w:rsidRDefault="00265DAA" w:rsidP="00604652">
          <w:pPr>
            <w:pStyle w:val="Header"/>
          </w:pPr>
          <w:r>
            <w:t>Flight Path</w:t>
          </w:r>
        </w:p>
      </w:tc>
      <w:tc>
        <w:tcPr>
          <w:tcW w:w="3120" w:type="dxa"/>
        </w:tcPr>
        <w:p w14:paraId="27560D55" w14:textId="77777777" w:rsidR="00904DBE" w:rsidRDefault="00904DBE" w:rsidP="00904DBE">
          <w:pPr>
            <w:pStyle w:val="Header"/>
            <w:jc w:val="center"/>
          </w:pPr>
        </w:p>
      </w:tc>
      <w:tc>
        <w:tcPr>
          <w:tcW w:w="3120" w:type="dxa"/>
        </w:tcPr>
        <w:p w14:paraId="2B4A3964" w14:textId="77777777" w:rsidR="00904DBE" w:rsidRDefault="00904DBE" w:rsidP="00904DBE">
          <w:pPr>
            <w:pStyle w:val="Header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DA395D">
            <w:rPr>
              <w:noProof/>
            </w:rPr>
            <w:t>2</w:t>
          </w:r>
          <w:r>
            <w:fldChar w:fldCharType="end"/>
          </w:r>
        </w:p>
      </w:tc>
    </w:tr>
  </w:tbl>
  <w:p w14:paraId="6458B8EC" w14:textId="77777777" w:rsidR="733B038C" w:rsidRDefault="733B038C" w:rsidP="733B038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3120"/>
      <w:gridCol w:w="3120"/>
      <w:gridCol w:w="3120"/>
    </w:tblGrid>
    <w:tr w:rsidR="733B038C" w14:paraId="5DF04A7A" w14:textId="77777777" w:rsidTr="00FD478C">
      <w:tc>
        <w:tcPr>
          <w:tcW w:w="3120" w:type="dxa"/>
        </w:tcPr>
        <w:p w14:paraId="74481B0A" w14:textId="31FC3C91" w:rsidR="733B038C" w:rsidRPr="00FD478C" w:rsidRDefault="00265DAA" w:rsidP="00FD478C">
          <w:pPr>
            <w:pStyle w:val="Header"/>
          </w:pPr>
          <w:r>
            <w:t>Flight Path Project</w:t>
          </w:r>
        </w:p>
      </w:tc>
      <w:tc>
        <w:tcPr>
          <w:tcW w:w="3120" w:type="dxa"/>
        </w:tcPr>
        <w:p w14:paraId="0D42549C" w14:textId="77777777" w:rsidR="733B038C" w:rsidRDefault="733B038C" w:rsidP="733B038C">
          <w:pPr>
            <w:pStyle w:val="Header"/>
            <w:jc w:val="center"/>
          </w:pPr>
        </w:p>
      </w:tc>
      <w:tc>
        <w:tcPr>
          <w:tcW w:w="3120" w:type="dxa"/>
        </w:tcPr>
        <w:p w14:paraId="44B48F75" w14:textId="77777777" w:rsidR="733B038C" w:rsidRDefault="733B038C" w:rsidP="733B038C">
          <w:pPr>
            <w:pStyle w:val="Header"/>
            <w:ind w:right="-115"/>
            <w:jc w:val="right"/>
          </w:pPr>
        </w:p>
      </w:tc>
    </w:tr>
  </w:tbl>
  <w:p w14:paraId="66661564" w14:textId="77777777" w:rsidR="733B038C" w:rsidRDefault="733B038C" w:rsidP="733B038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8C3519"/>
    <w:multiLevelType w:val="hybridMultilevel"/>
    <w:tmpl w:val="037853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010644"/>
    <w:multiLevelType w:val="hybridMultilevel"/>
    <w:tmpl w:val="3ECA4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3346067">
    <w:abstractNumId w:val="0"/>
  </w:num>
  <w:num w:numId="2" w16cid:durableId="269557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9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DAA"/>
    <w:rsid w:val="000E6130"/>
    <w:rsid w:val="00265DAA"/>
    <w:rsid w:val="002C3BE4"/>
    <w:rsid w:val="002F7E04"/>
    <w:rsid w:val="00371BD9"/>
    <w:rsid w:val="0042207D"/>
    <w:rsid w:val="004C683E"/>
    <w:rsid w:val="00500997"/>
    <w:rsid w:val="00530EF3"/>
    <w:rsid w:val="005936DA"/>
    <w:rsid w:val="00604652"/>
    <w:rsid w:val="006C101C"/>
    <w:rsid w:val="006F4709"/>
    <w:rsid w:val="00702B81"/>
    <w:rsid w:val="00704E87"/>
    <w:rsid w:val="00727711"/>
    <w:rsid w:val="0074264E"/>
    <w:rsid w:val="00796468"/>
    <w:rsid w:val="007D4A2B"/>
    <w:rsid w:val="007E2D6A"/>
    <w:rsid w:val="008078FA"/>
    <w:rsid w:val="00823731"/>
    <w:rsid w:val="00904DBE"/>
    <w:rsid w:val="00A75901"/>
    <w:rsid w:val="00A90D42"/>
    <w:rsid w:val="00B5233A"/>
    <w:rsid w:val="00BA6612"/>
    <w:rsid w:val="00C26C30"/>
    <w:rsid w:val="00CA1E31"/>
    <w:rsid w:val="00CD7F50"/>
    <w:rsid w:val="00DA395D"/>
    <w:rsid w:val="00DF1ADF"/>
    <w:rsid w:val="00DF3215"/>
    <w:rsid w:val="00E078FD"/>
    <w:rsid w:val="00E23707"/>
    <w:rsid w:val="00E879E7"/>
    <w:rsid w:val="00F43ACD"/>
    <w:rsid w:val="00F941E8"/>
    <w:rsid w:val="00FA4C9E"/>
    <w:rsid w:val="00FD478C"/>
    <w:rsid w:val="00FF1E90"/>
    <w:rsid w:val="02B84D5B"/>
    <w:rsid w:val="0D043988"/>
    <w:rsid w:val="0F5677D9"/>
    <w:rsid w:val="211A0CBD"/>
    <w:rsid w:val="26E400E3"/>
    <w:rsid w:val="2A8439C5"/>
    <w:rsid w:val="31C3BEDA"/>
    <w:rsid w:val="3A62D598"/>
    <w:rsid w:val="4B67EC07"/>
    <w:rsid w:val="5643BF48"/>
    <w:rsid w:val="576062CF"/>
    <w:rsid w:val="5E87343A"/>
    <w:rsid w:val="6E98F034"/>
    <w:rsid w:val="709762D6"/>
    <w:rsid w:val="717E282B"/>
    <w:rsid w:val="72E609EB"/>
    <w:rsid w:val="733B038C"/>
    <w:rsid w:val="74440036"/>
    <w:rsid w:val="7F8F1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3DF90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4A2B"/>
    <w:pPr>
      <w:spacing w:after="0" w:line="480" w:lineRule="auto"/>
      <w:ind w:firstLine="7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7D4A2B"/>
    <w:pPr>
      <w:ind w:firstLine="0"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4A2B"/>
    <w:pPr>
      <w:ind w:firstLine="0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D4A2B"/>
    <w:pPr>
      <w:ind w:firstLine="0"/>
      <w:outlineLvl w:val="2"/>
    </w:pPr>
    <w:rPr>
      <w:b/>
      <w:bCs/>
      <w:i/>
      <w:i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D4A2B"/>
    <w:pPr>
      <w:ind w:firstLine="0"/>
      <w:outlineLvl w:val="3"/>
    </w:pPr>
    <w:rPr>
      <w:b/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D4A2B"/>
    <w:pPr>
      <w:ind w:firstLine="0"/>
      <w:outlineLvl w:val="4"/>
    </w:pPr>
    <w:rPr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4A2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pPr>
      <w:spacing w:after="0" w:line="240" w:lineRule="auto"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customStyle="1" w:styleId="HeaderChar">
    <w:name w:val="Header Char"/>
    <w:basedOn w:val="DefaultParagraphFont"/>
    <w:link w:val="Header"/>
    <w:uiPriority w:val="99"/>
    <w:rsid w:val="007D4A2B"/>
  </w:style>
  <w:style w:type="paragraph" w:styleId="Header">
    <w:name w:val="header"/>
    <w:basedOn w:val="Normal"/>
    <w:link w:val="HeaderChar"/>
    <w:uiPriority w:val="99"/>
    <w:unhideWhenUsed/>
    <w:rsid w:val="007D4A2B"/>
    <w:pPr>
      <w:tabs>
        <w:tab w:val="center" w:pos="4680"/>
        <w:tab w:val="right" w:pos="9360"/>
      </w:tabs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sid w:val="007D4A2B"/>
  </w:style>
  <w:style w:type="paragraph" w:styleId="Footer">
    <w:name w:val="footer"/>
    <w:basedOn w:val="Normal"/>
    <w:link w:val="FooterChar"/>
    <w:uiPriority w:val="99"/>
    <w:unhideWhenUsed/>
    <w:rsid w:val="007D4A2B"/>
    <w:pPr>
      <w:tabs>
        <w:tab w:val="center" w:pos="4680"/>
        <w:tab w:val="right" w:pos="9360"/>
      </w:tabs>
      <w:spacing w:line="240" w:lineRule="auto"/>
      <w:ind w:firstLine="0"/>
    </w:pPr>
  </w:style>
  <w:style w:type="character" w:styleId="CommentReference">
    <w:name w:val="annotation reference"/>
    <w:basedOn w:val="DefaultParagraphFont"/>
    <w:uiPriority w:val="99"/>
    <w:semiHidden/>
    <w:unhideWhenUsed/>
    <w:rsid w:val="00CD7F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D7F5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D7F5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7F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7F50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6C3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6C30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530EF3"/>
    <w:pPr>
      <w:ind w:firstLine="0"/>
      <w:jc w:val="center"/>
    </w:pPr>
    <w:rPr>
      <w:b/>
      <w:bCs/>
    </w:rPr>
  </w:style>
  <w:style w:type="character" w:customStyle="1" w:styleId="TitleChar">
    <w:name w:val="Title Char"/>
    <w:basedOn w:val="DefaultParagraphFont"/>
    <w:link w:val="Title"/>
    <w:uiPriority w:val="10"/>
    <w:rsid w:val="00530EF3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FD478C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0EF3"/>
    <w:pPr>
      <w:ind w:firstLine="0"/>
      <w:jc w:val="center"/>
    </w:pPr>
  </w:style>
  <w:style w:type="character" w:customStyle="1" w:styleId="SubtitleChar">
    <w:name w:val="Subtitle Char"/>
    <w:basedOn w:val="DefaultParagraphFont"/>
    <w:link w:val="Subtitle"/>
    <w:uiPriority w:val="11"/>
    <w:rsid w:val="00530EF3"/>
  </w:style>
  <w:style w:type="paragraph" w:customStyle="1" w:styleId="SectionTitle">
    <w:name w:val="Section Title"/>
    <w:basedOn w:val="Normal"/>
    <w:next w:val="Normal"/>
    <w:uiPriority w:val="12"/>
    <w:qFormat/>
    <w:rsid w:val="00530EF3"/>
    <w:pPr>
      <w:ind w:firstLine="0"/>
      <w:jc w:val="center"/>
    </w:pPr>
    <w:rPr>
      <w:b/>
      <w:bCs/>
    </w:rPr>
  </w:style>
  <w:style w:type="character" w:styleId="Strong">
    <w:name w:val="Strong"/>
    <w:basedOn w:val="DefaultParagraphFont"/>
    <w:uiPriority w:val="22"/>
    <w:qFormat/>
    <w:rsid w:val="00500997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D4A2B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7D4A2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D4A2B"/>
    <w:rPr>
      <w:b/>
      <w:bCs/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7D4A2B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rsid w:val="007D4A2B"/>
    <w:rPr>
      <w:b/>
      <w:bCs/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2C3BE4"/>
    <w:pPr>
      <w:ind w:left="720"/>
    </w:pPr>
    <w:rPr>
      <w:iCs/>
    </w:rPr>
  </w:style>
  <w:style w:type="character" w:customStyle="1" w:styleId="QuoteChar">
    <w:name w:val="Quote Char"/>
    <w:basedOn w:val="DefaultParagraphFont"/>
    <w:link w:val="Quote"/>
    <w:uiPriority w:val="29"/>
    <w:rsid w:val="002C3BE4"/>
    <w:rPr>
      <w:iCs/>
    </w:rPr>
  </w:style>
  <w:style w:type="paragraph" w:customStyle="1" w:styleId="References">
    <w:name w:val="References"/>
    <w:basedOn w:val="Normal"/>
    <w:uiPriority w:val="29"/>
    <w:qFormat/>
    <w:rsid w:val="007D4A2B"/>
    <w:pPr>
      <w:ind w:left="720" w:hanging="720"/>
    </w:pPr>
  </w:style>
  <w:style w:type="paragraph" w:styleId="Caption">
    <w:name w:val="caption"/>
    <w:basedOn w:val="Normal"/>
    <w:next w:val="Normal"/>
    <w:uiPriority w:val="35"/>
    <w:qFormat/>
    <w:rsid w:val="00530EF3"/>
    <w:pPr>
      <w:ind w:firstLine="0"/>
    </w:pPr>
    <w:rPr>
      <w:i/>
      <w:iCs/>
      <w:szCs w:val="18"/>
    </w:rPr>
  </w:style>
  <w:style w:type="paragraph" w:customStyle="1" w:styleId="TableHeading">
    <w:name w:val="Table Heading"/>
    <w:basedOn w:val="Normal"/>
    <w:uiPriority w:val="10"/>
    <w:qFormat/>
    <w:rsid w:val="00B5233A"/>
    <w:pPr>
      <w:jc w:val="center"/>
    </w:pPr>
    <w:rPr>
      <w:b/>
      <w:bCs/>
    </w:rPr>
  </w:style>
  <w:style w:type="paragraph" w:customStyle="1" w:styleId="NoIndent">
    <w:name w:val="No Indent"/>
    <w:basedOn w:val="Normal"/>
    <w:qFormat/>
    <w:rsid w:val="007D4A2B"/>
    <w:pPr>
      <w:ind w:firstLine="0"/>
    </w:pPr>
  </w:style>
  <w:style w:type="paragraph" w:customStyle="1" w:styleId="CaptionCallout">
    <w:name w:val="Caption Callout"/>
    <w:basedOn w:val="Normal"/>
    <w:qFormat/>
    <w:rsid w:val="00530EF3"/>
    <w:pPr>
      <w:ind w:firstLine="0"/>
    </w:pPr>
    <w:rPr>
      <w:b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4A2B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NormalWeb">
    <w:name w:val="Normal (Web)"/>
    <w:basedOn w:val="Normal"/>
    <w:uiPriority w:val="99"/>
    <w:semiHidden/>
    <w:unhideWhenUsed/>
    <w:rsid w:val="00A90D42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5832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1.xml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urti\AppData\Roaming\Microsoft\Templates\Professional%20APA%20Style%20paper%207th%20editio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5AD385F42ABC4B4E80A7A2B8276C1D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7AB3B3-81B2-4C55-BB62-C5827AC94DFB}"/>
      </w:docPartPr>
      <w:docPartBody>
        <w:p w:rsidR="00000000" w:rsidRDefault="00000000">
          <w:pPr>
            <w:pStyle w:val="5AD385F42ABC4B4E80A7A2B8276C1DC9"/>
          </w:pPr>
          <w:r w:rsidRPr="576062CF">
            <w:t>References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169"/>
    <w:rsid w:val="002A1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spacing w:after="0" w:line="480" w:lineRule="auto"/>
      <w:jc w:val="center"/>
      <w:outlineLvl w:val="0"/>
    </w:pPr>
    <w:rPr>
      <w:rFonts w:eastAsiaTheme="minorHAnsi"/>
      <w:b/>
      <w:bCs/>
      <w:kern w:val="0"/>
      <w:sz w:val="22"/>
      <w:szCs w:val="22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spacing w:after="0" w:line="480" w:lineRule="auto"/>
      <w:outlineLvl w:val="2"/>
    </w:pPr>
    <w:rPr>
      <w:rFonts w:eastAsiaTheme="minorHAnsi"/>
      <w:b/>
      <w:bCs/>
      <w:i/>
      <w:iCs/>
      <w:kern w:val="0"/>
      <w:sz w:val="22"/>
      <w:szCs w:val="22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spacing w:after="0" w:line="480" w:lineRule="auto"/>
      <w:outlineLvl w:val="3"/>
    </w:pPr>
    <w:rPr>
      <w:rFonts w:eastAsiaTheme="minorHAnsi"/>
      <w:b/>
      <w:bCs/>
      <w:kern w:val="0"/>
      <w:sz w:val="22"/>
      <w:szCs w:val="22"/>
      <w14:ligatures w14:val="non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spacing w:after="0" w:line="480" w:lineRule="auto"/>
      <w:outlineLvl w:val="4"/>
    </w:pPr>
    <w:rPr>
      <w:rFonts w:eastAsiaTheme="minorHAnsi"/>
      <w:b/>
      <w:bCs/>
      <w:i/>
      <w:iCs/>
      <w:kern w:val="0"/>
      <w:sz w:val="22"/>
      <w:szCs w:val="2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42F063E77BC46598DDB580405400DF4">
    <w:name w:val="C42F063E77BC46598DDB580405400DF4"/>
  </w:style>
  <w:style w:type="paragraph" w:customStyle="1" w:styleId="8500C6168386412E8104C75A407059E5">
    <w:name w:val="8500C6168386412E8104C75A407059E5"/>
  </w:style>
  <w:style w:type="paragraph" w:customStyle="1" w:styleId="7B8168D7F9F7452DA17AC757E4A4BF8F">
    <w:name w:val="7B8168D7F9F7452DA17AC757E4A4BF8F"/>
  </w:style>
  <w:style w:type="paragraph" w:customStyle="1" w:styleId="012173B09D704332988B48BF70FCC87D">
    <w:name w:val="012173B09D704332988B48BF70FCC87D"/>
  </w:style>
  <w:style w:type="paragraph" w:customStyle="1" w:styleId="019DC5EB17624BA78F2E971C3250EDAD">
    <w:name w:val="019DC5EB17624BA78F2E971C3250EDAD"/>
  </w:style>
  <w:style w:type="paragraph" w:customStyle="1" w:styleId="DC515FBD68D246AEAEB2F9B393E525F0">
    <w:name w:val="DC515FBD68D246AEAEB2F9B393E525F0"/>
  </w:style>
  <w:style w:type="paragraph" w:customStyle="1" w:styleId="02EC16324A5C45CBA355A1E6C276D2D3">
    <w:name w:val="02EC16324A5C45CBA355A1E6C276D2D3"/>
  </w:style>
  <w:style w:type="paragraph" w:customStyle="1" w:styleId="454557F4A84245CD8AE0136E93C432BD">
    <w:name w:val="454557F4A84245CD8AE0136E93C432BD"/>
  </w:style>
  <w:style w:type="paragraph" w:customStyle="1" w:styleId="931DB798998645D8A7B5E46487818393">
    <w:name w:val="931DB798998645D8A7B5E46487818393"/>
  </w:style>
  <w:style w:type="paragraph" w:customStyle="1" w:styleId="BBE6B64ADE18459AAF0FE576542328BA">
    <w:name w:val="BBE6B64ADE18459AAF0FE576542328BA"/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551A8677BA7F429BB1E65EA204AEE8C4">
    <w:name w:val="551A8677BA7F429BB1E65EA204AEE8C4"/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customStyle="1" w:styleId="7F9A984F059C4357A56812B40F053829">
    <w:name w:val="7F9A984F059C4357A56812B40F053829"/>
  </w:style>
  <w:style w:type="paragraph" w:customStyle="1" w:styleId="859B421BA6CD43B4B86C50BA2D332547">
    <w:name w:val="859B421BA6CD43B4B86C50BA2D332547"/>
  </w:style>
  <w:style w:type="paragraph" w:customStyle="1" w:styleId="2F189136859244EA81B3F2FF6CB7FDD8">
    <w:name w:val="2F189136859244EA81B3F2FF6CB7FDD8"/>
  </w:style>
  <w:style w:type="paragraph" w:customStyle="1" w:styleId="2C4D554C7FBD4124BD2584860B2C2AA2">
    <w:name w:val="2C4D554C7FBD4124BD2584860B2C2AA2"/>
  </w:style>
  <w:style w:type="character" w:customStyle="1" w:styleId="Heading1Char">
    <w:name w:val="Heading 1 Char"/>
    <w:basedOn w:val="DefaultParagraphFont"/>
    <w:link w:val="Heading1"/>
    <w:uiPriority w:val="9"/>
    <w:rPr>
      <w:rFonts w:eastAsiaTheme="minorHAnsi"/>
      <w:b/>
      <w:bCs/>
      <w:kern w:val="0"/>
      <w:sz w:val="22"/>
      <w:szCs w:val="22"/>
      <w14:ligatures w14:val="none"/>
    </w:rPr>
  </w:style>
  <w:style w:type="paragraph" w:customStyle="1" w:styleId="61F0EFA0D7034998A8C1075E62BACB4B">
    <w:name w:val="61F0EFA0D7034998A8C1075E62BACB4B"/>
  </w:style>
  <w:style w:type="paragraph" w:customStyle="1" w:styleId="B3AF6B7BA3BF44E6A9C8091E301A2A3F">
    <w:name w:val="B3AF6B7BA3BF44E6A9C8091E301A2A3F"/>
  </w:style>
  <w:style w:type="paragraph" w:customStyle="1" w:styleId="5D1F481C46B1437CBD5C5EE47F8D8E1F">
    <w:name w:val="5D1F481C46B1437CBD5C5EE47F8D8E1F"/>
  </w:style>
  <w:style w:type="paragraph" w:customStyle="1" w:styleId="9B918698640146AC80AF3D401A7E848C">
    <w:name w:val="9B918698640146AC80AF3D401A7E848C"/>
  </w:style>
  <w:style w:type="character" w:customStyle="1" w:styleId="Heading3Char">
    <w:name w:val="Heading 3 Char"/>
    <w:basedOn w:val="DefaultParagraphFont"/>
    <w:link w:val="Heading3"/>
    <w:uiPriority w:val="9"/>
    <w:rPr>
      <w:rFonts w:eastAsiaTheme="minorHAnsi"/>
      <w:b/>
      <w:bCs/>
      <w:i/>
      <w:iCs/>
      <w:kern w:val="0"/>
      <w:sz w:val="22"/>
      <w:szCs w:val="22"/>
      <w14:ligatures w14:val="none"/>
    </w:rPr>
  </w:style>
  <w:style w:type="paragraph" w:customStyle="1" w:styleId="D4B0FAE391D14E64A835FE666390BBC4">
    <w:name w:val="D4B0FAE391D14E64A835FE666390BBC4"/>
  </w:style>
  <w:style w:type="paragraph" w:customStyle="1" w:styleId="6B22BFB1294C4EEAB5C92D4C7AEAA6FE">
    <w:name w:val="6B22BFB1294C4EEAB5C92D4C7AEAA6FE"/>
  </w:style>
  <w:style w:type="character" w:customStyle="1" w:styleId="Heading4Char">
    <w:name w:val="Heading 4 Char"/>
    <w:basedOn w:val="DefaultParagraphFont"/>
    <w:link w:val="Heading4"/>
    <w:uiPriority w:val="9"/>
    <w:rPr>
      <w:rFonts w:eastAsiaTheme="minorHAnsi"/>
      <w:b/>
      <w:bCs/>
      <w:kern w:val="0"/>
      <w:sz w:val="22"/>
      <w:szCs w:val="22"/>
      <w14:ligatures w14:val="none"/>
    </w:rPr>
  </w:style>
  <w:style w:type="paragraph" w:customStyle="1" w:styleId="C55FF5947A5A483892AEAF99213C8015">
    <w:name w:val="C55FF5947A5A483892AEAF99213C8015"/>
  </w:style>
  <w:style w:type="paragraph" w:customStyle="1" w:styleId="289B9EC21F464CFD9FE075000BC0BF5F">
    <w:name w:val="289B9EC21F464CFD9FE075000BC0BF5F"/>
  </w:style>
  <w:style w:type="paragraph" w:customStyle="1" w:styleId="E55ADD23594147CBBFC58D395E35C256">
    <w:name w:val="E55ADD23594147CBBFC58D395E35C256"/>
  </w:style>
  <w:style w:type="paragraph" w:customStyle="1" w:styleId="DC50B63B7A744AAEBCC834242109BC85">
    <w:name w:val="DC50B63B7A744AAEBCC834242109BC85"/>
  </w:style>
  <w:style w:type="character" w:customStyle="1" w:styleId="Heading5Char">
    <w:name w:val="Heading 5 Char"/>
    <w:basedOn w:val="DefaultParagraphFont"/>
    <w:link w:val="Heading5"/>
    <w:uiPriority w:val="9"/>
    <w:rPr>
      <w:rFonts w:eastAsiaTheme="minorHAnsi"/>
      <w:b/>
      <w:bCs/>
      <w:i/>
      <w:iCs/>
      <w:kern w:val="0"/>
      <w:sz w:val="22"/>
      <w:szCs w:val="22"/>
      <w14:ligatures w14:val="none"/>
    </w:rPr>
  </w:style>
  <w:style w:type="paragraph" w:customStyle="1" w:styleId="377568C43E7246878BA3AFC188A35A5D">
    <w:name w:val="377568C43E7246878BA3AFC188A35A5D"/>
  </w:style>
  <w:style w:type="paragraph" w:customStyle="1" w:styleId="400C3D59AC5B4661AA4349F3B0082688">
    <w:name w:val="400C3D59AC5B4661AA4349F3B0082688"/>
  </w:style>
  <w:style w:type="paragraph" w:customStyle="1" w:styleId="5AD385F42ABC4B4E80A7A2B8276C1DC9">
    <w:name w:val="5AD385F42ABC4B4E80A7A2B8276C1DC9"/>
  </w:style>
  <w:style w:type="paragraph" w:customStyle="1" w:styleId="76510150ED994301928D7E831D9D3094">
    <w:name w:val="76510150ED994301928D7E831D9D3094"/>
  </w:style>
  <w:style w:type="paragraph" w:customStyle="1" w:styleId="CEA629A4B6074664AF5A2C4B0D0D8C7E">
    <w:name w:val="CEA629A4B6074664AF5A2C4B0D0D8C7E"/>
  </w:style>
  <w:style w:type="paragraph" w:customStyle="1" w:styleId="A5920704A397458D8456ECC75C2E0A3F">
    <w:name w:val="A5920704A397458D8456ECC75C2E0A3F"/>
  </w:style>
  <w:style w:type="paragraph" w:customStyle="1" w:styleId="9CFB2C142E8C42E3B09C838CBC940E27">
    <w:name w:val="9CFB2C142E8C42E3B09C838CBC940E27"/>
  </w:style>
  <w:style w:type="paragraph" w:customStyle="1" w:styleId="320460FC91D24607966E31154309045C">
    <w:name w:val="320460FC91D24607966E31154309045C"/>
  </w:style>
  <w:style w:type="paragraph" w:customStyle="1" w:styleId="AA528A945BCF471F8655DBC4A073489E">
    <w:name w:val="AA528A945BCF471F8655DBC4A073489E"/>
  </w:style>
  <w:style w:type="paragraph" w:customStyle="1" w:styleId="FB1B18FA938E451E8EE0C350EA3A7E53">
    <w:name w:val="FB1B18FA938E451E8EE0C350EA3A7E53"/>
  </w:style>
  <w:style w:type="paragraph" w:customStyle="1" w:styleId="FB524F6C49E74F908590EE139578A570">
    <w:name w:val="FB524F6C49E74F908590EE139578A570"/>
  </w:style>
  <w:style w:type="paragraph" w:customStyle="1" w:styleId="F614BEA089244334B88B68C30145B3F5">
    <w:name w:val="F614BEA089244334B88B68C30145B3F5"/>
  </w:style>
  <w:style w:type="paragraph" w:customStyle="1" w:styleId="440CF67B0DCD4E1089012885E39CA677">
    <w:name w:val="440CF67B0DCD4E1089012885E39CA677"/>
  </w:style>
  <w:style w:type="paragraph" w:customStyle="1" w:styleId="821421B4AC7F466B9EF6E204FCF41927">
    <w:name w:val="821421B4AC7F466B9EF6E204FCF41927"/>
  </w:style>
  <w:style w:type="paragraph" w:customStyle="1" w:styleId="907F74DF261F4B859E67A16C84DC97EE">
    <w:name w:val="907F74DF261F4B859E67A16C84DC97EE"/>
  </w:style>
  <w:style w:type="paragraph" w:customStyle="1" w:styleId="2D145AA4D3594A1DBB5C119D53A1A279">
    <w:name w:val="2D145AA4D3594A1DBB5C119D53A1A279"/>
  </w:style>
  <w:style w:type="paragraph" w:customStyle="1" w:styleId="A789383D7AD443B9BED9035AAC27516E">
    <w:name w:val="A789383D7AD443B9BED9035AAC27516E"/>
  </w:style>
  <w:style w:type="paragraph" w:customStyle="1" w:styleId="DBE2E5842F3A47D29169CEFFB6DE82E2">
    <w:name w:val="DBE2E5842F3A47D29169CEFFB6DE82E2"/>
  </w:style>
  <w:style w:type="paragraph" w:customStyle="1" w:styleId="DA386AD535884D1E8FF8B7FEA936F6D9">
    <w:name w:val="DA386AD535884D1E8FF8B7FEA936F6D9"/>
  </w:style>
  <w:style w:type="paragraph" w:customStyle="1" w:styleId="AF6AA31A31E14627B4A366697E99B390">
    <w:name w:val="AF6AA31A31E14627B4A366697E99B390"/>
  </w:style>
  <w:style w:type="paragraph" w:customStyle="1" w:styleId="9B91D1EFA65B470B9DDFAB61B465B6A6">
    <w:name w:val="9B91D1EFA65B470B9DDFAB61B465B6A6"/>
  </w:style>
  <w:style w:type="paragraph" w:customStyle="1" w:styleId="6071E9457BA04B4D88B5CCACF08844AC">
    <w:name w:val="6071E9457BA04B4D88B5CCACF08844AC"/>
  </w:style>
  <w:style w:type="paragraph" w:customStyle="1" w:styleId="9AFDB3F01DB1449A9DEF4B9A6639CC7F">
    <w:name w:val="9AFDB3F01DB1449A9DEF4B9A6639CC7F"/>
  </w:style>
  <w:style w:type="paragraph" w:customStyle="1" w:styleId="EFF4C46CC25A4118BCE4CE3A64D8A953">
    <w:name w:val="EFF4C46CC25A4118BCE4CE3A64D8A953"/>
  </w:style>
  <w:style w:type="paragraph" w:customStyle="1" w:styleId="976263FFF0644CE68925314F95E5E4B1">
    <w:name w:val="976263FFF0644CE68925314F95E5E4B1"/>
  </w:style>
  <w:style w:type="paragraph" w:customStyle="1" w:styleId="1678E8C4143343C1B23FBB6A9EFC727E">
    <w:name w:val="1678E8C4143343C1B23FBB6A9EFC727E"/>
  </w:style>
  <w:style w:type="paragraph" w:customStyle="1" w:styleId="3CC8763E95AB4BE1858EE30BB9BBD0DE">
    <w:name w:val="3CC8763E95AB4BE1858EE30BB9BBD0DE"/>
  </w:style>
  <w:style w:type="paragraph" w:customStyle="1" w:styleId="E01FEFAD0F304F1E831AF66E3801923C">
    <w:name w:val="E01FEFAD0F304F1E831AF66E3801923C"/>
  </w:style>
  <w:style w:type="paragraph" w:customStyle="1" w:styleId="4B921B1DF601440FA56101464FA77A0F">
    <w:name w:val="4B921B1DF601440FA56101464FA77A0F"/>
  </w:style>
  <w:style w:type="paragraph" w:customStyle="1" w:styleId="DAB53369C06D41689076C8F0815AD37B">
    <w:name w:val="DAB53369C06D41689076C8F0815AD37B"/>
  </w:style>
  <w:style w:type="paragraph" w:customStyle="1" w:styleId="2FE189BD8D774D8DB8820011484FF9B3">
    <w:name w:val="2FE189BD8D774D8DB8820011484FF9B3"/>
  </w:style>
  <w:style w:type="paragraph" w:customStyle="1" w:styleId="6972F619C09F42B99771F0F1BE4E3FD7">
    <w:name w:val="6972F619C09F42B99771F0F1BE4E3FD7"/>
  </w:style>
  <w:style w:type="paragraph" w:customStyle="1" w:styleId="E60509620AA148769A3CA734FAB66950">
    <w:name w:val="E60509620AA148769A3CA734FAB66950"/>
  </w:style>
  <w:style w:type="paragraph" w:customStyle="1" w:styleId="A66521B23B1640D981CB12D01E2ADB8A">
    <w:name w:val="A66521B23B1640D981CB12D01E2ADB8A"/>
  </w:style>
  <w:style w:type="paragraph" w:customStyle="1" w:styleId="6A497C421E1C4E279F3AD1A82A47278A">
    <w:name w:val="6A497C421E1C4E279F3AD1A82A47278A"/>
  </w:style>
  <w:style w:type="paragraph" w:customStyle="1" w:styleId="1DF3CCCFF66C4ECD9313A28C9302611D">
    <w:name w:val="1DF3CCCFF66C4ECD9313A28C9302611D"/>
  </w:style>
  <w:style w:type="paragraph" w:customStyle="1" w:styleId="584DDCE70CE6445283F0D9990786AD11">
    <w:name w:val="584DDCE70CE6445283F0D9990786AD11"/>
  </w:style>
  <w:style w:type="paragraph" w:customStyle="1" w:styleId="7405D1EE266047DCAB6AC730F2388627">
    <w:name w:val="7405D1EE266047DCAB6AC730F2388627"/>
  </w:style>
  <w:style w:type="paragraph" w:customStyle="1" w:styleId="CCC783EDE10E4A15BE4218C626B5690C">
    <w:name w:val="CCC783EDE10E4A15BE4218C626B5690C"/>
  </w:style>
  <w:style w:type="paragraph" w:customStyle="1" w:styleId="66089220FB5A4F53ABD740C447AE66ED">
    <w:name w:val="66089220FB5A4F53ABD740C447AE66ED"/>
  </w:style>
  <w:style w:type="paragraph" w:customStyle="1" w:styleId="D12065211B2246E3987400605F02FE64">
    <w:name w:val="D12065211B2246E3987400605F02FE64"/>
  </w:style>
  <w:style w:type="paragraph" w:customStyle="1" w:styleId="A30ED25F892E4152A77A5E9D8EBE4CC0">
    <w:name w:val="A30ED25F892E4152A77A5E9D8EBE4CC0"/>
  </w:style>
  <w:style w:type="paragraph" w:customStyle="1" w:styleId="E3993DC9EFFC48F2B4C068AE9434040D">
    <w:name w:val="E3993DC9EFFC48F2B4C068AE9434040D"/>
  </w:style>
  <w:style w:type="paragraph" w:customStyle="1" w:styleId="A235836C9CD84EE2BCB089F3B5309AB9">
    <w:name w:val="A235836C9CD84EE2BCB089F3B5309AB9"/>
  </w:style>
  <w:style w:type="paragraph" w:customStyle="1" w:styleId="F9133DF34E2C4EE0974FAEB29062396F">
    <w:name w:val="F9133DF34E2C4EE0974FAEB29062396F"/>
  </w:style>
  <w:style w:type="paragraph" w:customStyle="1" w:styleId="651231A8CCD74BA0BBC88CF93CD4B366">
    <w:name w:val="651231A8CCD74BA0BBC88CF93CD4B366"/>
  </w:style>
  <w:style w:type="paragraph" w:customStyle="1" w:styleId="D638F0DC63EE406ABA28BDBEA0B1C82B">
    <w:name w:val="D638F0DC63EE406ABA28BDBEA0B1C82B"/>
  </w:style>
  <w:style w:type="paragraph" w:customStyle="1" w:styleId="BDF9634084C84D2EA89C8DF96A1D3DB8">
    <w:name w:val="BDF9634084C84D2EA89C8DF96A1D3DB8"/>
  </w:style>
  <w:style w:type="paragraph" w:customStyle="1" w:styleId="FCC5B775F97343FD9D0C29EDF1A90749">
    <w:name w:val="FCC5B775F97343FD9D0C29EDF1A90749"/>
  </w:style>
  <w:style w:type="paragraph" w:customStyle="1" w:styleId="7FA352EF1C2842EA9DBCEDE86335F2B1">
    <w:name w:val="7FA352EF1C2842EA9DBCEDE86335F2B1"/>
  </w:style>
  <w:style w:type="paragraph" w:customStyle="1" w:styleId="9F04B45793214C7E93D5C6123E0D1345">
    <w:name w:val="9F04B45793214C7E93D5C6123E0D1345"/>
  </w:style>
  <w:style w:type="paragraph" w:customStyle="1" w:styleId="70637B20EE63427EAFFD4C2F61614EA1">
    <w:name w:val="70637B20EE63427EAFFD4C2F61614EA1"/>
  </w:style>
  <w:style w:type="paragraph" w:customStyle="1" w:styleId="D4213777B8E04DCABC9CC556434E96AA">
    <w:name w:val="D4213777B8E04DCABC9CC556434E96AA"/>
  </w:style>
  <w:style w:type="paragraph" w:customStyle="1" w:styleId="C724A941054E4809A6ECCEAD794DDF86">
    <w:name w:val="C724A941054E4809A6ECCEAD794DDF86"/>
  </w:style>
  <w:style w:type="paragraph" w:customStyle="1" w:styleId="E5DB2108231C4CDDB5A6D1C0295B1AF3">
    <w:name w:val="E5DB2108231C4CDDB5A6D1C0295B1AF3"/>
  </w:style>
  <w:style w:type="paragraph" w:customStyle="1" w:styleId="40B8252B09334A39AE6991BCF2C5BA46">
    <w:name w:val="40B8252B09334A39AE6991BCF2C5BA46"/>
  </w:style>
  <w:style w:type="paragraph" w:customStyle="1" w:styleId="F39F6A20926B430EA2EBB9257A6F1BED">
    <w:name w:val="F39F6A20926B430EA2EBB9257A6F1BED"/>
  </w:style>
  <w:style w:type="paragraph" w:customStyle="1" w:styleId="362D451138AD4647A5B8691C6BC3A3C3">
    <w:name w:val="362D451138AD4647A5B8691C6BC3A3C3"/>
  </w:style>
  <w:style w:type="paragraph" w:customStyle="1" w:styleId="42802FF4D7D94EF3A0FCCDD86AD661C3">
    <w:name w:val="42802FF4D7D94EF3A0FCCDD86AD661C3"/>
  </w:style>
  <w:style w:type="paragraph" w:customStyle="1" w:styleId="B7A17144D0BD4F1EA6833B1DD52DAC0C">
    <w:name w:val="B7A17144D0BD4F1EA6833B1DD52DAC0C"/>
  </w:style>
  <w:style w:type="paragraph" w:customStyle="1" w:styleId="227D60F43ED849C3A2DFB2D7BBFC348C">
    <w:name w:val="227D60F43ED849C3A2DFB2D7BBFC348C"/>
  </w:style>
  <w:style w:type="paragraph" w:customStyle="1" w:styleId="83E4F413E2754F0BBA64CBA6C27DE36F">
    <w:name w:val="83E4F413E2754F0BBA64CBA6C27DE36F"/>
  </w:style>
  <w:style w:type="paragraph" w:customStyle="1" w:styleId="2C8B9A23A7D9415E80F8938F67A510A3">
    <w:name w:val="2C8B9A23A7D9415E80F8938F67A510A3"/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paragraph" w:customStyle="1" w:styleId="3B9910D61D5B481AAB9AC24EEA99ACF4">
    <w:name w:val="3B9910D61D5B481AAB9AC24EEA99ACF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2D686CB8-6245-413C-A355-156513A377F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B411A11-DDA3-4BC4-B0BC-14026E6D5D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7DCE20C-610A-4626-841D-1F10857B445E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Professional APA Style paper 7th edition</Template>
  <TotalTime>0</TotalTime>
  <Pages>10</Pages>
  <Words>362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2024-04-25T04:01:00Z</dcterms:created>
  <dcterms:modified xsi:type="dcterms:W3CDTF">2024-04-25T04:23:00Z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